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E1D" w:rsidRDefault="00850E1D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847710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84771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84771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847710">
              <w:rPr>
                <w:rFonts w:ascii="Arial" w:hAnsi="Arial" w:cs="Arial"/>
                <w:b w:val="0"/>
                <w:sz w:val="20"/>
                <w:szCs w:val="20"/>
              </w:rPr>
              <w:t xml:space="preserve"> (NLA </w:t>
            </w:r>
            <w:proofErr w:type="spellStart"/>
            <w:r w:rsidR="00847710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847710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946" w:type="dxa"/>
          </w:tcPr>
          <w:p w:rsidR="003E172C" w:rsidRPr="0084771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Default="000666C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C56952" w:rsidRPr="00847710" w:rsidTr="00761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C56952" w:rsidRPr="00847710" w:rsidTr="007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952" w:rsidRPr="00847710" w:rsidTr="0076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56952" w:rsidRPr="005D088F" w:rsidRDefault="00C56952" w:rsidP="00C56952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C56952" w:rsidRPr="00847710" w:rsidTr="00761D00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C56952" w:rsidRPr="00847710" w:rsidRDefault="00C56952" w:rsidP="00761D0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47710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C56952" w:rsidRDefault="00C56952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C56952" w:rsidRPr="00847710" w:rsidRDefault="00C56952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53E6F" w:rsidRPr="00847710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A53E6F" w:rsidRPr="00847710" w:rsidRDefault="00A53E6F" w:rsidP="002A2AA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850E1D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850E1D" w:rsidRPr="00850E1D" w:rsidRDefault="00850E1D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50E1D">
              <w:rPr>
                <w:rFonts w:ascii="Arial" w:hAnsi="Arial" w:cs="Arial"/>
                <w:b w:val="0"/>
                <w:sz w:val="20"/>
                <w:szCs w:val="20"/>
              </w:rPr>
              <w:t>Phone Number (Day)</w:t>
            </w:r>
          </w:p>
        </w:tc>
        <w:tc>
          <w:tcPr>
            <w:tcW w:w="7513" w:type="dxa"/>
          </w:tcPr>
          <w:p w:rsidR="00850E1D" w:rsidRPr="00850E1D" w:rsidRDefault="00850E1D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Pr="00847710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2"/>
        <w:gridCol w:w="6213"/>
      </w:tblGrid>
      <w:tr w:rsidR="00A53E6F" w:rsidRPr="00847710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Builder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6237" w:type="dxa"/>
          </w:tcPr>
          <w:p w:rsidR="00A53E6F" w:rsidRPr="0084771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6237" w:type="dxa"/>
          </w:tcPr>
          <w:p w:rsidR="00A71BDA" w:rsidRPr="00847710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A71BDA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850E1D" w:rsidRPr="003E172C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850E1D" w:rsidRPr="003E172C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850E1D" w:rsidRPr="000666C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850E1D" w:rsidRPr="008223D8" w:rsidRDefault="00850E1D" w:rsidP="000A052A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="000A052A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850E1D" w:rsidRPr="000666C0" w:rsidTr="00850E1D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0666C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0666C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0666C0" w:rsidTr="0085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850E1D" w:rsidRPr="000666C0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1D" w:rsidRPr="000666C0" w:rsidTr="00850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850E1D" w:rsidRDefault="00850E1D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850E1D" w:rsidRPr="003E172C" w:rsidRDefault="00850E1D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P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847710" w:rsidRPr="008223D8" w:rsidTr="000A052A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847710" w:rsidRPr="008223D8" w:rsidRDefault="00847710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847710" w:rsidRPr="00AE2350" w:rsidRDefault="00847710" w:rsidP="00847710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847710" w:rsidRDefault="00847710" w:rsidP="00847710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847710" w:rsidRPr="00A71BDA" w:rsidRDefault="00847710" w:rsidP="00847710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847710" w:rsidRPr="008223D8" w:rsidTr="000A052A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847710" w:rsidRPr="008223D8" w:rsidRDefault="00847710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847710" w:rsidRPr="00AE2350" w:rsidRDefault="00847710" w:rsidP="00847710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3"/>
        <w:gridCol w:w="6212"/>
      </w:tblGrid>
      <w:tr w:rsidR="00A71BDA" w:rsidRPr="00847710" w:rsidTr="000A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847710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Project IRR (%)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Current Valuation as supported by independent valuation - $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847710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Total NLA Leased</w:t>
            </w:r>
            <w:r w:rsidR="00F46137"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 - Commercial</w:t>
            </w: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 (%)</w:t>
            </w:r>
          </w:p>
        </w:tc>
        <w:tc>
          <w:tcPr>
            <w:tcW w:w="6237" w:type="dxa"/>
          </w:tcPr>
          <w:p w:rsidR="00A71BDA" w:rsidRPr="0084771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F4613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Total NLA Leased - Industrial (%)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F4613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Total NLA Leased - Retail (%)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 xml:space="preserve">Average sale price (per dwelling/unit, </w:t>
            </w: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applicable to residential developments only) - $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 xml:space="preserve">Average occupancy rate for the previous 6 months – tourism/leisure (%) 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6137" w:rsidRPr="00847710" w:rsidTr="00847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F46137" w:rsidRPr="00847710" w:rsidRDefault="00F46137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47710">
              <w:rPr>
                <w:rFonts w:ascii="Arial" w:hAnsi="Arial" w:cs="Arial"/>
                <w:b w:val="0"/>
                <w:sz w:val="20"/>
                <w:szCs w:val="20"/>
              </w:rPr>
              <w:t>List occupancy rates of any further uses, and state use (%)</w:t>
            </w:r>
          </w:p>
        </w:tc>
        <w:tc>
          <w:tcPr>
            <w:tcW w:w="6237" w:type="dxa"/>
          </w:tcPr>
          <w:p w:rsidR="00F46137" w:rsidRPr="00847710" w:rsidRDefault="00F46137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56"/>
          <w:szCs w:val="56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847710" w:rsidTr="000A052A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847710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47710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F46137" w:rsidP="00F46137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ECONOMIC &amp; FINANCIAL FACTORS </w:t>
      </w:r>
      <w:r w:rsidR="00847710">
        <w:rPr>
          <w:rFonts w:ascii="Arial" w:hAnsi="Arial" w:cs="Arial"/>
          <w:b/>
          <w:sz w:val="20"/>
          <w:szCs w:val="20"/>
        </w:rPr>
        <w:br/>
      </w:r>
      <w:r w:rsidRPr="00F46137">
        <w:rPr>
          <w:rFonts w:ascii="Arial" w:hAnsi="Arial" w:cs="Arial"/>
          <w:b/>
          <w:sz w:val="20"/>
          <w:szCs w:val="20"/>
        </w:rPr>
        <w:t xml:space="preserve">Describe how the development demonstrates the ability of the development to produce financial outcomes that met or exceeded the projects planned objectives. </w:t>
      </w:r>
      <w:r w:rsidR="001E1C0B"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847710">
        <w:rPr>
          <w:rFonts w:ascii="Arial" w:hAnsi="Arial" w:cs="Arial"/>
          <w:b/>
          <w:sz w:val="20"/>
          <w:szCs w:val="20"/>
        </w:rPr>
        <w:t>800 words</w:t>
      </w:r>
      <w:r w:rsidR="001E1C0B"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1E1C0B" w:rsidRDefault="001E1C0B" w:rsidP="001E1C0B">
      <w:pPr>
        <w:pStyle w:val="Default"/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 xml:space="preserve">PROJECT VISION AND INNOVATION </w:t>
      </w:r>
      <w:r w:rsidR="00847710">
        <w:rPr>
          <w:b/>
          <w:bCs/>
          <w:sz w:val="20"/>
          <w:szCs w:val="20"/>
        </w:rPr>
        <w:br/>
      </w:r>
      <w:r w:rsidR="00F46137" w:rsidRPr="00F46137">
        <w:rPr>
          <w:b/>
          <w:bCs/>
          <w:sz w:val="20"/>
          <w:szCs w:val="20"/>
        </w:rPr>
        <w:t>Describe, using specific examples, the ways in which the development displays innovation in the project concept and in overcoming site or development complexities.</w:t>
      </w:r>
      <w:proofErr w:type="gramEnd"/>
      <w:r w:rsidR="00F46137" w:rsidRPr="00F46137">
        <w:rPr>
          <w:b/>
          <w:bCs/>
          <w:sz w:val="20"/>
          <w:szCs w:val="20"/>
        </w:rPr>
        <w:t xml:space="preserve"> This should be described as a point </w:t>
      </w:r>
      <w:r w:rsidR="00F46137">
        <w:rPr>
          <w:b/>
          <w:bCs/>
          <w:sz w:val="20"/>
          <w:szCs w:val="20"/>
        </w:rPr>
        <w:t xml:space="preserve">of difference. </w:t>
      </w:r>
      <w:r>
        <w:rPr>
          <w:b/>
          <w:bCs/>
          <w:sz w:val="20"/>
          <w:szCs w:val="20"/>
        </w:rPr>
        <w:t xml:space="preserve">(Limit </w:t>
      </w:r>
      <w:r w:rsidR="00847710">
        <w:rPr>
          <w:b/>
          <w:sz w:val="20"/>
          <w:szCs w:val="20"/>
        </w:rPr>
        <w:t>800 words</w:t>
      </w:r>
      <w:r>
        <w:rPr>
          <w:b/>
          <w:bCs/>
          <w:sz w:val="20"/>
          <w:szCs w:val="20"/>
        </w:rPr>
        <w:t xml:space="preserve">) 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A71BDA" w:rsidRDefault="001E1C0B" w:rsidP="002673C5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847710">
        <w:rPr>
          <w:rFonts w:ascii="Arial" w:hAnsi="Arial" w:cs="Arial"/>
          <w:b/>
          <w:sz w:val="20"/>
          <w:szCs w:val="20"/>
        </w:rPr>
        <w:br/>
      </w:r>
      <w:r w:rsidR="00F46137" w:rsidRPr="00F46137">
        <w:rPr>
          <w:rFonts w:ascii="Arial" w:hAnsi="Arial" w:cs="Arial"/>
          <w:b/>
          <w:sz w:val="20"/>
          <w:szCs w:val="20"/>
        </w:rPr>
        <w:t xml:space="preserve">Describe how the development demonstrates tangible economic, environmental and social dividends 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(Limit </w:t>
      </w:r>
      <w:r w:rsidR="00847710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A2AA7" w:rsidRPr="001E1C0B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QUALITY OF DESIGN AND FINISH </w:t>
      </w:r>
      <w:r w:rsidR="00847710">
        <w:rPr>
          <w:rFonts w:ascii="Arial" w:hAnsi="Arial" w:cs="Arial"/>
          <w:b/>
          <w:sz w:val="20"/>
          <w:szCs w:val="20"/>
        </w:rPr>
        <w:br/>
      </w:r>
      <w:r w:rsidR="00F46137" w:rsidRPr="00F46137">
        <w:rPr>
          <w:rFonts w:ascii="Arial" w:hAnsi="Arial" w:cs="Arial"/>
          <w:b/>
          <w:sz w:val="20"/>
          <w:szCs w:val="20"/>
        </w:rPr>
        <w:t>Give details explaining the ways in which the development exhibits a high quality of architectural design; is compatible with surrounding land uses and contributed to the success of the development project (e.g. site constraints, unique design solutions, and project cost constraints</w:t>
      </w:r>
      <w:r w:rsidR="00850E1D">
        <w:rPr>
          <w:rFonts w:ascii="Arial" w:hAnsi="Arial" w:cs="Arial"/>
          <w:b/>
          <w:sz w:val="20"/>
          <w:szCs w:val="20"/>
        </w:rPr>
        <w:t>. Maximum of 3 images are to be uploaded online.</w:t>
      </w:r>
      <w:r w:rsidR="00F46137" w:rsidRPr="00F46137">
        <w:rPr>
          <w:rFonts w:ascii="Arial" w:hAnsi="Arial" w:cs="Arial"/>
          <w:b/>
          <w:sz w:val="20"/>
          <w:szCs w:val="20"/>
        </w:rPr>
        <w:t xml:space="preserve">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847710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lastRenderedPageBreak/>
        <w:t xml:space="preserve">ADAPTABILITY </w:t>
      </w:r>
      <w:r w:rsidR="00847710">
        <w:rPr>
          <w:rFonts w:ascii="Arial" w:hAnsi="Arial" w:cs="Arial"/>
          <w:b/>
          <w:sz w:val="20"/>
          <w:szCs w:val="20"/>
        </w:rPr>
        <w:br/>
      </w:r>
      <w:r w:rsidR="00F46137" w:rsidRPr="00F46137">
        <w:rPr>
          <w:rFonts w:ascii="Arial" w:hAnsi="Arial" w:cs="Arial"/>
          <w:b/>
          <w:sz w:val="20"/>
          <w:szCs w:val="20"/>
        </w:rPr>
        <w:t xml:space="preserve">Outline how the development provides for adaptability to building technology changes and user demands. This should be described as a point of difference. </w:t>
      </w:r>
      <w:r w:rsidRPr="002673C5">
        <w:rPr>
          <w:rFonts w:ascii="Arial" w:hAnsi="Arial" w:cs="Arial"/>
          <w:b/>
          <w:sz w:val="20"/>
          <w:szCs w:val="20"/>
        </w:rPr>
        <w:t xml:space="preserve">(Limit </w:t>
      </w:r>
      <w:r w:rsidR="00847710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673C5" w:rsidRPr="001E1C0B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447DAB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USER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 SATISFACTION </w:t>
      </w:r>
      <w:r w:rsidR="00847710">
        <w:rPr>
          <w:rFonts w:ascii="Arial" w:hAnsi="Arial" w:cs="Arial"/>
          <w:b/>
          <w:sz w:val="20"/>
          <w:szCs w:val="20"/>
        </w:rPr>
        <w:br/>
      </w:r>
      <w:r w:rsidR="00F46137" w:rsidRPr="00F46137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has a proven high satisfaction level of all users</w:t>
      </w:r>
      <w:r w:rsidR="002673C5" w:rsidRPr="002673C5">
        <w:rPr>
          <w:rFonts w:ascii="Arial" w:hAnsi="Arial" w:cs="Arial"/>
          <w:b/>
          <w:sz w:val="20"/>
          <w:szCs w:val="20"/>
        </w:rPr>
        <w:t>.</w:t>
      </w:r>
      <w:proofErr w:type="gramEnd"/>
      <w:r w:rsidR="002673C5" w:rsidRPr="002673C5">
        <w:rPr>
          <w:rFonts w:ascii="Arial" w:hAnsi="Arial" w:cs="Arial"/>
          <w:b/>
          <w:sz w:val="20"/>
          <w:szCs w:val="20"/>
        </w:rPr>
        <w:t xml:space="preserve">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(Limit </w:t>
      </w:r>
      <w:r w:rsidR="00847710">
        <w:rPr>
          <w:rFonts w:ascii="Arial" w:hAnsi="Arial" w:cs="Arial"/>
          <w:b/>
          <w:sz w:val="20"/>
          <w:szCs w:val="20"/>
        </w:rPr>
        <w:t>800 words</w:t>
      </w:r>
      <w:r w:rsidR="00447DAB" w:rsidRPr="00447DA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1E1C0B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5D088F">
        <w:rPr>
          <w:rFonts w:ascii="Arial" w:hAnsi="Arial" w:cs="Arial"/>
          <w:b/>
          <w:sz w:val="20"/>
          <w:szCs w:val="20"/>
        </w:rPr>
        <w:t xml:space="preserve">INDUSTRY PERCEPTION </w:t>
      </w:r>
      <w:r w:rsidR="00847710">
        <w:rPr>
          <w:rFonts w:ascii="Arial" w:hAnsi="Arial" w:cs="Arial"/>
          <w:b/>
          <w:sz w:val="20"/>
          <w:szCs w:val="20"/>
        </w:rPr>
        <w:br/>
      </w:r>
      <w:r w:rsidR="00F46137" w:rsidRPr="00F46137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is considered a success by the property marketplace.</w:t>
      </w:r>
      <w:proofErr w:type="gramEnd"/>
      <w:r w:rsidR="00F46137" w:rsidRPr="00F46137">
        <w:rPr>
          <w:rFonts w:ascii="Arial" w:hAnsi="Arial" w:cs="Arial"/>
          <w:b/>
          <w:sz w:val="20"/>
          <w:szCs w:val="20"/>
        </w:rPr>
        <w:t xml:space="preserve"> </w:t>
      </w:r>
      <w:r w:rsidRPr="005D088F">
        <w:rPr>
          <w:rFonts w:ascii="Arial" w:hAnsi="Arial" w:cs="Arial"/>
          <w:b/>
          <w:sz w:val="20"/>
          <w:szCs w:val="20"/>
        </w:rPr>
        <w:t xml:space="preserve">(Limit </w:t>
      </w:r>
      <w:r w:rsidR="00847710">
        <w:rPr>
          <w:rFonts w:ascii="Arial" w:hAnsi="Arial" w:cs="Arial"/>
          <w:b/>
          <w:sz w:val="20"/>
          <w:szCs w:val="20"/>
        </w:rPr>
        <w:t>800 words</w:t>
      </w:r>
      <w:r w:rsidRPr="005D088F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OPERATION AND MAINTENANCE </w:t>
      </w:r>
      <w:r w:rsidR="00847710">
        <w:rPr>
          <w:rFonts w:ascii="Arial" w:hAnsi="Arial" w:cs="Arial"/>
          <w:b/>
          <w:sz w:val="20"/>
          <w:szCs w:val="20"/>
        </w:rPr>
        <w:br/>
      </w:r>
      <w:r w:rsidR="00F46137" w:rsidRPr="00F46137">
        <w:rPr>
          <w:rFonts w:ascii="Arial" w:hAnsi="Arial" w:cs="Arial"/>
          <w:b/>
          <w:sz w:val="20"/>
          <w:szCs w:val="20"/>
        </w:rPr>
        <w:t>Provide a summary of results achieved, demonstrating the developments operational efficiency. This should be described as a point of difference</w:t>
      </w:r>
      <w:r w:rsidRPr="002673C5">
        <w:rPr>
          <w:rFonts w:ascii="Arial" w:hAnsi="Arial" w:cs="Arial"/>
          <w:b/>
          <w:sz w:val="20"/>
          <w:szCs w:val="20"/>
        </w:rPr>
        <w:t xml:space="preserve">. (Limit </w:t>
      </w:r>
      <w:r w:rsidR="00847710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673C5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847710" w:rsidRPr="008223D8" w:rsidRDefault="00847710" w:rsidP="00847710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847710" w:rsidRDefault="00847710" w:rsidP="0084771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5A0BA2" w:rsidRDefault="000A052A" w:rsidP="00A66B2A"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5A0BA2" w:rsidSect="00A71BD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3C5" w:rsidRDefault="002673C5" w:rsidP="00184BC4">
      <w:pPr>
        <w:spacing w:after="0" w:line="240" w:lineRule="auto"/>
      </w:pPr>
      <w:r>
        <w:separator/>
      </w:r>
    </w:p>
  </w:endnote>
  <w:end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8B43A7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8B43A7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8B43A7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8B43A7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3C5" w:rsidRDefault="002673C5" w:rsidP="00184BC4">
      <w:pPr>
        <w:spacing w:after="0" w:line="240" w:lineRule="auto"/>
      </w:pPr>
      <w:r>
        <w:separator/>
      </w:r>
    </w:p>
  </w:footnote>
  <w:foot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0A052A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66432" behindDoc="1" locked="0" layoutInCell="1" allowOverlap="1" wp14:anchorId="16EBB4BD" wp14:editId="6B817752">
          <wp:simplePos x="0" y="0"/>
          <wp:positionH relativeFrom="column">
            <wp:posOffset>-793750</wp:posOffset>
          </wp:positionH>
          <wp:positionV relativeFrom="paragraph">
            <wp:posOffset>-405765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3" name="Picture 3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0A052A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432470" wp14:editId="6DD99ED9">
              <wp:simplePos x="0" y="0"/>
              <wp:positionH relativeFrom="column">
                <wp:posOffset>2113915</wp:posOffset>
              </wp:positionH>
              <wp:positionV relativeFrom="paragraph">
                <wp:posOffset>470535</wp:posOffset>
              </wp:positionV>
              <wp:extent cx="4572000" cy="6762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676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73C5" w:rsidRPr="000A052A" w:rsidRDefault="002673C5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0A052A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Best </w:t>
                          </w:r>
                          <w:r w:rsidR="00847710" w:rsidRPr="000A052A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br/>
                          </w:r>
                          <w:r w:rsidR="000F747E" w:rsidRPr="000A052A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Mixed Use Development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6.45pt;margin-top:37.05pt;width:5in;height:5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" filled="f" stroked="f">
              <v:textbox>
                <w:txbxContent>
                  <w:p w:rsidR="002673C5" w:rsidRPr="000A052A" w:rsidRDefault="002673C5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0A052A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Best </w:t>
                    </w:r>
                    <w:r w:rsidR="00847710" w:rsidRPr="000A052A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br/>
                    </w:r>
                    <w:r w:rsidR="000F747E" w:rsidRPr="000A052A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Mixed Use Development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68480" behindDoc="1" locked="0" layoutInCell="1" allowOverlap="1" wp14:anchorId="50AFD395" wp14:editId="0454D293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A052A"/>
    <w:rsid w:val="000B6846"/>
    <w:rsid w:val="000F747E"/>
    <w:rsid w:val="00184BC4"/>
    <w:rsid w:val="001E1C0B"/>
    <w:rsid w:val="00216164"/>
    <w:rsid w:val="002673C5"/>
    <w:rsid w:val="002A2AA7"/>
    <w:rsid w:val="002A5719"/>
    <w:rsid w:val="003D6304"/>
    <w:rsid w:val="003E172C"/>
    <w:rsid w:val="00447DAB"/>
    <w:rsid w:val="004616BC"/>
    <w:rsid w:val="004F61EE"/>
    <w:rsid w:val="00521873"/>
    <w:rsid w:val="005A0BA2"/>
    <w:rsid w:val="005D088F"/>
    <w:rsid w:val="00615BF6"/>
    <w:rsid w:val="00727874"/>
    <w:rsid w:val="00792FFE"/>
    <w:rsid w:val="007B0C1F"/>
    <w:rsid w:val="007D2807"/>
    <w:rsid w:val="007F09D2"/>
    <w:rsid w:val="008442A7"/>
    <w:rsid w:val="00847710"/>
    <w:rsid w:val="00850E1D"/>
    <w:rsid w:val="008B43A7"/>
    <w:rsid w:val="00A53E6F"/>
    <w:rsid w:val="00A66B2A"/>
    <w:rsid w:val="00A71BDA"/>
    <w:rsid w:val="00AB35CC"/>
    <w:rsid w:val="00B50AED"/>
    <w:rsid w:val="00C56952"/>
    <w:rsid w:val="00ED1047"/>
    <w:rsid w:val="00F4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8477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8477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CAC832-5DEA-43D9-94D1-1EE865F93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C52E8049</Template>
  <TotalTime>8</TotalTime>
  <Pages>4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4002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8</cp:revision>
  <cp:lastPrinted>2014-11-02T22:52:00Z</cp:lastPrinted>
  <dcterms:created xsi:type="dcterms:W3CDTF">2015-08-11T00:06:00Z</dcterms:created>
  <dcterms:modified xsi:type="dcterms:W3CDTF">2016-08-16T04:53:00Z</dcterms:modified>
</cp:coreProperties>
</file>