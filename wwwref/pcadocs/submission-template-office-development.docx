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5E9E" w:rsidRDefault="008A5E9E" w:rsidP="003E172C">
      <w:pPr>
        <w:spacing w:after="0" w:line="240" w:lineRule="auto"/>
      </w:pPr>
    </w:p>
    <w:p w:rsidR="00BB6C02" w:rsidRDefault="00BB6C02" w:rsidP="003E172C">
      <w:pPr>
        <w:spacing w:after="0" w:line="240" w:lineRule="auto"/>
      </w:pPr>
    </w:p>
    <w:p w:rsidR="00BB6C02" w:rsidRDefault="00BB6C02" w:rsidP="003E172C">
      <w:pPr>
        <w:spacing w:after="0" w:line="240" w:lineRule="auto"/>
      </w:pPr>
    </w:p>
    <w:p w:rsidR="00BB6C02" w:rsidRDefault="00BB6C02" w:rsidP="003E172C">
      <w:pPr>
        <w:spacing w:after="0" w:line="240" w:lineRule="auto"/>
      </w:pPr>
    </w:p>
    <w:p w:rsidR="00BB6C02" w:rsidRDefault="00BB6C02" w:rsidP="003E172C">
      <w:pPr>
        <w:spacing w:after="0" w:line="240" w:lineRule="auto"/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943"/>
        <w:gridCol w:w="6946"/>
      </w:tblGrid>
      <w:tr w:rsidR="003E172C" w:rsidRPr="00685C95" w:rsidTr="00562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3E172C" w:rsidRPr="00685C95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685C95">
              <w:rPr>
                <w:rFonts w:ascii="Arial" w:hAnsi="Arial" w:cs="Arial"/>
                <w:b w:val="0"/>
                <w:sz w:val="22"/>
              </w:rPr>
              <w:t>DEVELOPMENT DETAILS</w:t>
            </w:r>
          </w:p>
        </w:tc>
      </w:tr>
      <w:tr w:rsidR="003E172C" w:rsidRPr="00685C95" w:rsidTr="008A5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685C95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Name of Development</w:t>
            </w:r>
          </w:p>
        </w:tc>
        <w:tc>
          <w:tcPr>
            <w:tcW w:w="6946" w:type="dxa"/>
          </w:tcPr>
          <w:p w:rsidR="003E172C" w:rsidRPr="00685C95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685C95" w:rsidTr="008A5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685C95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Address of development</w:t>
            </w:r>
          </w:p>
        </w:tc>
        <w:tc>
          <w:tcPr>
            <w:tcW w:w="6946" w:type="dxa"/>
          </w:tcPr>
          <w:p w:rsidR="003E172C" w:rsidRPr="00685C95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685C95" w:rsidTr="008A5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685C95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Development type</w:t>
            </w:r>
          </w:p>
        </w:tc>
        <w:tc>
          <w:tcPr>
            <w:tcW w:w="6946" w:type="dxa"/>
          </w:tcPr>
          <w:p w:rsidR="003E172C" w:rsidRPr="00685C95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685C95" w:rsidTr="008A5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685C95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Completion of development/refurbishment</w:t>
            </w:r>
          </w:p>
        </w:tc>
        <w:tc>
          <w:tcPr>
            <w:tcW w:w="6946" w:type="dxa"/>
          </w:tcPr>
          <w:p w:rsidR="003E172C" w:rsidRPr="00685C95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685C95" w:rsidTr="008A5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685C95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Development size</w:t>
            </w:r>
            <w:r w:rsidR="00685C95">
              <w:rPr>
                <w:rFonts w:ascii="Arial" w:hAnsi="Arial" w:cs="Arial"/>
                <w:b w:val="0"/>
                <w:sz w:val="20"/>
                <w:szCs w:val="20"/>
              </w:rPr>
              <w:t xml:space="preserve"> (NLA </w:t>
            </w:r>
            <w:proofErr w:type="spellStart"/>
            <w:r w:rsidR="00685C95">
              <w:rPr>
                <w:rFonts w:ascii="Arial" w:hAnsi="Arial" w:cs="Arial"/>
                <w:b w:val="0"/>
                <w:sz w:val="20"/>
                <w:szCs w:val="20"/>
              </w:rPr>
              <w:t>sqm</w:t>
            </w:r>
            <w:proofErr w:type="spellEnd"/>
            <w:r w:rsidR="00685C95">
              <w:rPr>
                <w:rFonts w:ascii="Arial" w:hAnsi="Arial" w:cs="Arial"/>
                <w:b w:val="0"/>
                <w:sz w:val="20"/>
                <w:szCs w:val="20"/>
              </w:rPr>
              <w:t>)</w:t>
            </w:r>
          </w:p>
        </w:tc>
        <w:tc>
          <w:tcPr>
            <w:tcW w:w="6946" w:type="dxa"/>
          </w:tcPr>
          <w:p w:rsidR="003E172C" w:rsidRPr="00685C95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666C0" w:rsidRDefault="000666C0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376"/>
        <w:gridCol w:w="7513"/>
      </w:tblGrid>
      <w:tr w:rsidR="006C0942" w:rsidRPr="00685C95" w:rsidTr="000B1F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6C0942" w:rsidRPr="00685C95" w:rsidRDefault="006C0942" w:rsidP="000B1F5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685C95">
              <w:rPr>
                <w:rFonts w:ascii="Arial" w:hAnsi="Arial" w:cs="Arial"/>
                <w:b w:val="0"/>
                <w:sz w:val="22"/>
              </w:rPr>
              <w:t>NOMINATOR / CONTACT PERSON</w:t>
            </w:r>
          </w:p>
        </w:tc>
      </w:tr>
      <w:tr w:rsidR="006C0942" w:rsidRPr="00685C95" w:rsidTr="000B1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6C0942" w:rsidRPr="00685C95" w:rsidRDefault="006C0942" w:rsidP="000B1F5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513" w:type="dxa"/>
          </w:tcPr>
          <w:p w:rsidR="006C0942" w:rsidRPr="00685C95" w:rsidRDefault="006C0942" w:rsidP="000B1F50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C0942" w:rsidRPr="00685C95" w:rsidTr="000B1F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6C0942" w:rsidRPr="00685C95" w:rsidRDefault="006C0942" w:rsidP="000B1F5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513" w:type="dxa"/>
          </w:tcPr>
          <w:p w:rsidR="006C0942" w:rsidRPr="00685C95" w:rsidRDefault="006C0942" w:rsidP="000B1F50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C0942" w:rsidRPr="00685C95" w:rsidTr="000B1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6C0942" w:rsidRPr="00685C95" w:rsidRDefault="006C0942" w:rsidP="000B1F5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7513" w:type="dxa"/>
          </w:tcPr>
          <w:p w:rsidR="006C0942" w:rsidRPr="00685C95" w:rsidRDefault="006C0942" w:rsidP="000B1F50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C0942" w:rsidRPr="00685C95" w:rsidTr="000B1F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6C0942" w:rsidRPr="00685C95" w:rsidRDefault="006C0942" w:rsidP="000B1F5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513" w:type="dxa"/>
          </w:tcPr>
          <w:p w:rsidR="006C0942" w:rsidRPr="00685C95" w:rsidRDefault="006C0942" w:rsidP="000B1F50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C0942" w:rsidRPr="00685C95" w:rsidTr="000B1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6C0942" w:rsidRPr="00685C95" w:rsidRDefault="006C0942" w:rsidP="000B1F5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Contact Number (Day)</w:t>
            </w:r>
          </w:p>
        </w:tc>
        <w:tc>
          <w:tcPr>
            <w:tcW w:w="7513" w:type="dxa"/>
          </w:tcPr>
          <w:p w:rsidR="006C0942" w:rsidRPr="00685C95" w:rsidRDefault="006C0942" w:rsidP="000B1F50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C0942" w:rsidRPr="00685C95" w:rsidTr="000B1F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6C0942" w:rsidRPr="00685C95" w:rsidRDefault="006C0942" w:rsidP="000B1F5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513" w:type="dxa"/>
          </w:tcPr>
          <w:p w:rsidR="006C0942" w:rsidRPr="00685C95" w:rsidRDefault="006C0942" w:rsidP="000B1F50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C0942" w:rsidRPr="00685C95" w:rsidTr="000B1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6C0942" w:rsidRPr="00685C95" w:rsidRDefault="006C0942" w:rsidP="000B1F5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7513" w:type="dxa"/>
          </w:tcPr>
          <w:p w:rsidR="006C0942" w:rsidRPr="00685C95" w:rsidRDefault="006C0942" w:rsidP="000B1F50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C0942" w:rsidRPr="005D088F" w:rsidRDefault="006C0942" w:rsidP="006C0942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6C0942" w:rsidRPr="00685C95" w:rsidTr="000B1F50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6C0942" w:rsidRPr="00685C95" w:rsidRDefault="006C0942" w:rsidP="000B1F5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685C95">
              <w:rPr>
                <w:rFonts w:ascii="Arial" w:hAnsi="Arial" w:cs="Arial"/>
                <w:color w:val="FFFFFF" w:themeColor="background1"/>
                <w:sz w:val="22"/>
              </w:rPr>
              <w:t>ATTACHMENTS</w:t>
            </w:r>
          </w:p>
        </w:tc>
      </w:tr>
    </w:tbl>
    <w:p w:rsidR="006C0942" w:rsidRDefault="006C0942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Please upload a maximum of 6 images (minimum of 4 images is mandatory). Images are to be in a jpg format and high resolution (300dpi) and a maximum file size of 5MB each. If available, attach any videos or floor plans.</w:t>
      </w:r>
    </w:p>
    <w:p w:rsidR="006C0942" w:rsidRPr="00685C95" w:rsidRDefault="006C0942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235"/>
        <w:gridCol w:w="7654"/>
      </w:tblGrid>
      <w:tr w:rsidR="00A53E6F" w:rsidRPr="00685C95" w:rsidTr="00562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53E6F" w:rsidRPr="00685C95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685C95">
              <w:rPr>
                <w:rFonts w:ascii="Arial" w:hAnsi="Arial" w:cs="Arial"/>
                <w:b w:val="0"/>
                <w:sz w:val="22"/>
              </w:rPr>
              <w:t>OWNER DETAILS</w:t>
            </w:r>
          </w:p>
        </w:tc>
      </w:tr>
      <w:tr w:rsidR="00A53E6F" w:rsidRPr="00685C95" w:rsidTr="008A5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Pr="00685C95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654" w:type="dxa"/>
          </w:tcPr>
          <w:p w:rsidR="00A53E6F" w:rsidRPr="00685C95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685C95" w:rsidTr="008A5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Pr="00685C95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654" w:type="dxa"/>
          </w:tcPr>
          <w:p w:rsidR="00A53E6F" w:rsidRPr="00685C95" w:rsidRDefault="00A53E6F" w:rsidP="002A2AA7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685C95" w:rsidTr="008A5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Pr="00685C95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7654" w:type="dxa"/>
          </w:tcPr>
          <w:p w:rsidR="00A53E6F" w:rsidRPr="00685C95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685C95" w:rsidTr="008A5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Pr="00685C95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654" w:type="dxa"/>
          </w:tcPr>
          <w:p w:rsidR="00A53E6F" w:rsidRPr="00685C95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685C95" w:rsidTr="008A5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Pr="00685C95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654" w:type="dxa"/>
          </w:tcPr>
          <w:p w:rsidR="00A53E6F" w:rsidRPr="00685C95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E9E" w:rsidRPr="008A5E9E" w:rsidTr="008A5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8A5E9E" w:rsidRPr="008A5E9E" w:rsidRDefault="008A5E9E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A5E9E">
              <w:rPr>
                <w:rFonts w:ascii="Arial" w:hAnsi="Arial" w:cs="Arial"/>
                <w:b w:val="0"/>
                <w:sz w:val="20"/>
                <w:szCs w:val="20"/>
              </w:rPr>
              <w:t>Phone Number (Day)</w:t>
            </w:r>
          </w:p>
        </w:tc>
        <w:tc>
          <w:tcPr>
            <w:tcW w:w="7654" w:type="dxa"/>
          </w:tcPr>
          <w:p w:rsidR="008A5E9E" w:rsidRPr="008A5E9E" w:rsidRDefault="008A5E9E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53E6F" w:rsidRPr="00A53E6F" w:rsidRDefault="00A53E6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0" w:type="auto"/>
        <w:tblLook w:val="04A0" w:firstRow="1" w:lastRow="0" w:firstColumn="1" w:lastColumn="0" w:noHBand="0" w:noVBand="1"/>
      </w:tblPr>
      <w:tblGrid>
        <w:gridCol w:w="3642"/>
        <w:gridCol w:w="6213"/>
      </w:tblGrid>
      <w:tr w:rsidR="00A53E6F" w:rsidRPr="00685C95" w:rsidTr="00562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53E6F" w:rsidRPr="00685C95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685C95">
              <w:rPr>
                <w:rFonts w:ascii="Arial" w:hAnsi="Arial" w:cs="Arial"/>
                <w:b w:val="0"/>
                <w:sz w:val="22"/>
              </w:rPr>
              <w:t>PROJECT TEAM</w:t>
            </w:r>
          </w:p>
        </w:tc>
      </w:tr>
      <w:tr w:rsidR="00A53E6F" w:rsidRPr="00685C95" w:rsidTr="00685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685C95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 xml:space="preserve">Developer </w:t>
            </w:r>
          </w:p>
        </w:tc>
        <w:tc>
          <w:tcPr>
            <w:tcW w:w="6237" w:type="dxa"/>
          </w:tcPr>
          <w:p w:rsidR="00A53E6F" w:rsidRPr="00685C95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685C95" w:rsidTr="00685C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685C95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lastRenderedPageBreak/>
              <w:t>Architect</w:t>
            </w:r>
          </w:p>
        </w:tc>
        <w:tc>
          <w:tcPr>
            <w:tcW w:w="6237" w:type="dxa"/>
          </w:tcPr>
          <w:p w:rsidR="00A53E6F" w:rsidRPr="00685C95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685C95" w:rsidTr="00685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685C95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Planner</w:t>
            </w:r>
          </w:p>
        </w:tc>
        <w:tc>
          <w:tcPr>
            <w:tcW w:w="6237" w:type="dxa"/>
          </w:tcPr>
          <w:p w:rsidR="00A53E6F" w:rsidRPr="00685C95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685C95" w:rsidTr="00685C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685C95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Quantity Surveyor</w:t>
            </w:r>
          </w:p>
        </w:tc>
        <w:tc>
          <w:tcPr>
            <w:tcW w:w="6237" w:type="dxa"/>
          </w:tcPr>
          <w:p w:rsidR="00A53E6F" w:rsidRPr="00685C95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685C95" w:rsidTr="00685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685C95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Builder</w:t>
            </w:r>
          </w:p>
        </w:tc>
        <w:tc>
          <w:tcPr>
            <w:tcW w:w="6237" w:type="dxa"/>
          </w:tcPr>
          <w:p w:rsidR="00A53E6F" w:rsidRPr="00685C95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685C95" w:rsidTr="00685C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685C95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Consultants</w:t>
            </w:r>
          </w:p>
        </w:tc>
        <w:tc>
          <w:tcPr>
            <w:tcW w:w="6237" w:type="dxa"/>
          </w:tcPr>
          <w:p w:rsidR="00A53E6F" w:rsidRPr="00685C95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685C95" w:rsidTr="00685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685C95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Financier</w:t>
            </w:r>
          </w:p>
        </w:tc>
        <w:tc>
          <w:tcPr>
            <w:tcW w:w="6237" w:type="dxa"/>
          </w:tcPr>
          <w:p w:rsidR="00A53E6F" w:rsidRPr="00685C95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685C95" w:rsidTr="00685C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685C95" w:rsidRDefault="00A71BDA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Other</w:t>
            </w:r>
          </w:p>
        </w:tc>
        <w:tc>
          <w:tcPr>
            <w:tcW w:w="6237" w:type="dxa"/>
          </w:tcPr>
          <w:p w:rsidR="00A71BDA" w:rsidRPr="00685C95" w:rsidRDefault="00A71BDA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666C0" w:rsidRPr="00685C95" w:rsidRDefault="000666C0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1809"/>
        <w:gridCol w:w="8080"/>
      </w:tblGrid>
      <w:tr w:rsidR="008A5E9E" w:rsidRPr="003E172C" w:rsidTr="00562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8A5E9E" w:rsidRPr="003E172C" w:rsidRDefault="008A5E9E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AWARD CEREMONY DETAILS</w:t>
            </w:r>
          </w:p>
        </w:tc>
      </w:tr>
      <w:tr w:rsidR="008A5E9E" w:rsidRPr="000666C0" w:rsidTr="008A5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</w:tcPr>
          <w:p w:rsidR="008A5E9E" w:rsidRPr="008223D8" w:rsidRDefault="008A5E9E" w:rsidP="00562A5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winners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will be presented at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the Innovation &amp; Excellence Awards Gala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Dinner in Sydney on Friday, </w:t>
            </w:r>
            <w:r w:rsidR="00562A50">
              <w:rPr>
                <w:rFonts w:ascii="Arial" w:hAnsi="Arial" w:cs="Arial"/>
                <w:b w:val="0"/>
                <w:sz w:val="20"/>
                <w:szCs w:val="20"/>
              </w:rPr>
              <w:t>5 May 2017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>. Should you be successful in winning this award, who will be receiving the award at the event?</w:t>
            </w:r>
          </w:p>
        </w:tc>
      </w:tr>
      <w:tr w:rsidR="008A5E9E" w:rsidRPr="000666C0" w:rsidTr="008A5E9E">
        <w:trPr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8A5E9E" w:rsidRPr="000666C0" w:rsidRDefault="008A5E9E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Name</w:t>
            </w:r>
          </w:p>
        </w:tc>
        <w:tc>
          <w:tcPr>
            <w:tcW w:w="8080" w:type="dxa"/>
          </w:tcPr>
          <w:p w:rsidR="008A5E9E" w:rsidRPr="000666C0" w:rsidRDefault="008A5E9E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E9E" w:rsidRPr="000666C0" w:rsidTr="008A5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8A5E9E" w:rsidRPr="000666C0" w:rsidRDefault="008A5E9E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8080" w:type="dxa"/>
          </w:tcPr>
          <w:p w:rsidR="008A5E9E" w:rsidRPr="000666C0" w:rsidRDefault="008A5E9E" w:rsidP="005B2A8C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E9E" w:rsidRPr="000666C0" w:rsidTr="008A5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8A5E9E" w:rsidRDefault="008A5E9E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8080" w:type="dxa"/>
          </w:tcPr>
          <w:p w:rsidR="008A5E9E" w:rsidRPr="000666C0" w:rsidRDefault="008A5E9E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E9E" w:rsidRPr="000666C0" w:rsidTr="008A5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8A5E9E" w:rsidRDefault="008A5E9E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8080" w:type="dxa"/>
          </w:tcPr>
          <w:p w:rsidR="008A5E9E" w:rsidRPr="000666C0" w:rsidRDefault="008A5E9E" w:rsidP="005B2A8C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E9E" w:rsidRPr="000666C0" w:rsidTr="008A5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8A5E9E" w:rsidRDefault="008A5E9E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8080" w:type="dxa"/>
          </w:tcPr>
          <w:p w:rsidR="008A5E9E" w:rsidRPr="003E172C" w:rsidRDefault="008A5E9E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85C95" w:rsidRPr="00A71BDA" w:rsidRDefault="00685C95" w:rsidP="00685C95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685C95" w:rsidRPr="008223D8" w:rsidTr="00562A50">
        <w:trPr>
          <w:trHeight w:val="327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685C95" w:rsidRPr="008223D8" w:rsidRDefault="00685C95" w:rsidP="00DD524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 xml:space="preserve">PROJECT SYNOPSIS  </w:t>
            </w:r>
          </w:p>
        </w:tc>
      </w:tr>
    </w:tbl>
    <w:p w:rsidR="00685C95" w:rsidRPr="00AE2350" w:rsidRDefault="00685C95" w:rsidP="00685C95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judges in assessing your entry against the judging criteria, please provide a project synopsis of no more than 300 words.</w:t>
      </w:r>
    </w:p>
    <w:p w:rsidR="00685C95" w:rsidRDefault="00685C95" w:rsidP="00685C95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685C95" w:rsidRDefault="00685C95" w:rsidP="00685C95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685C95" w:rsidRDefault="00685C95" w:rsidP="00685C95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685C95" w:rsidRPr="00A71BDA" w:rsidRDefault="00685C95" w:rsidP="00685C95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685C95" w:rsidRPr="008223D8" w:rsidTr="00562A50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685C95" w:rsidRPr="008223D8" w:rsidRDefault="00685C95" w:rsidP="00DD524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 xml:space="preserve">MARKETING SYNOPSIS </w:t>
            </w:r>
          </w:p>
        </w:tc>
      </w:tr>
    </w:tbl>
    <w:p w:rsidR="00685C95" w:rsidRPr="00AE2350" w:rsidRDefault="00685C95" w:rsidP="00685C95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the organiser in promoting your entry within marketing material, please provide a project marketing summary of no more than 80 words.</w:t>
      </w: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A71BDA" w:rsidRPr="003E172C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PROJECT SYNOPSIS</w:t>
      </w:r>
    </w:p>
    <w:tbl>
      <w:tblPr>
        <w:tblStyle w:val="LightList-Accent4"/>
        <w:tblW w:w="0" w:type="auto"/>
        <w:tblLook w:val="04A0" w:firstRow="1" w:lastRow="0" w:firstColumn="1" w:lastColumn="0" w:noHBand="0" w:noVBand="1"/>
      </w:tblPr>
      <w:tblGrid>
        <w:gridCol w:w="3643"/>
        <w:gridCol w:w="6212"/>
      </w:tblGrid>
      <w:tr w:rsidR="00A71BDA" w:rsidRPr="003E172C" w:rsidTr="00562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71BDA" w:rsidRPr="00685C95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685C95">
              <w:rPr>
                <w:rFonts w:ascii="Arial" w:hAnsi="Arial" w:cs="Arial"/>
                <w:b w:val="0"/>
                <w:sz w:val="22"/>
              </w:rPr>
              <w:t>DEVELOPMENT DETAILS UPON COMPLETION</w:t>
            </w:r>
          </w:p>
        </w:tc>
      </w:tr>
      <w:tr w:rsidR="00A71BDA" w:rsidRPr="000666C0" w:rsidTr="00685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685C95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Total Project Costs - $</w:t>
            </w:r>
          </w:p>
        </w:tc>
        <w:tc>
          <w:tcPr>
            <w:tcW w:w="6237" w:type="dxa"/>
          </w:tcPr>
          <w:p w:rsidR="00A71BDA" w:rsidRPr="00685C95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0666C0" w:rsidTr="00685C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685C95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Development Margin (%)</w:t>
            </w:r>
          </w:p>
        </w:tc>
        <w:tc>
          <w:tcPr>
            <w:tcW w:w="6237" w:type="dxa"/>
          </w:tcPr>
          <w:p w:rsidR="00A71BDA" w:rsidRPr="00685C95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0666C0" w:rsidTr="00685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685C95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Development Profit - $</w:t>
            </w:r>
          </w:p>
        </w:tc>
        <w:tc>
          <w:tcPr>
            <w:tcW w:w="6237" w:type="dxa"/>
          </w:tcPr>
          <w:p w:rsidR="00A71BDA" w:rsidRPr="00685C95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0666C0" w:rsidTr="00685C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685C95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Project IRR (%)</w:t>
            </w:r>
          </w:p>
        </w:tc>
        <w:tc>
          <w:tcPr>
            <w:tcW w:w="6237" w:type="dxa"/>
          </w:tcPr>
          <w:p w:rsidR="00A71BDA" w:rsidRPr="00685C95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0666C0" w:rsidTr="00685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685C95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Date of Completion</w:t>
            </w:r>
          </w:p>
        </w:tc>
        <w:tc>
          <w:tcPr>
            <w:tcW w:w="6237" w:type="dxa"/>
          </w:tcPr>
          <w:p w:rsidR="00A71BDA" w:rsidRPr="00685C95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0666C0" w:rsidTr="00685C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685C95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lastRenderedPageBreak/>
              <w:t>Current Valuation as supported by independent valuation - $</w:t>
            </w:r>
          </w:p>
        </w:tc>
        <w:tc>
          <w:tcPr>
            <w:tcW w:w="6237" w:type="dxa"/>
          </w:tcPr>
          <w:p w:rsidR="00A71BDA" w:rsidRPr="00685C95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0666C0" w:rsidTr="00685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685C95" w:rsidRDefault="002673C5" w:rsidP="002673C5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85C95">
              <w:rPr>
                <w:rFonts w:ascii="Arial" w:hAnsi="Arial" w:cs="Arial"/>
                <w:b w:val="0"/>
                <w:sz w:val="20"/>
                <w:szCs w:val="20"/>
              </w:rPr>
              <w:t>Total NLA Leased (%)</w:t>
            </w:r>
          </w:p>
        </w:tc>
        <w:tc>
          <w:tcPr>
            <w:tcW w:w="6237" w:type="dxa"/>
          </w:tcPr>
          <w:p w:rsidR="00A71BDA" w:rsidRPr="00685C95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85C95" w:rsidRDefault="00685C95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56"/>
          <w:szCs w:val="56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1E1C0B" w:rsidRPr="00685C95" w:rsidTr="00562A50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1E1C0B" w:rsidRPr="00685C95" w:rsidRDefault="001E1C0B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685C95">
              <w:rPr>
                <w:rFonts w:ascii="Arial" w:hAnsi="Arial" w:cs="Arial"/>
                <w:color w:val="FFFFFF" w:themeColor="background1"/>
                <w:sz w:val="22"/>
              </w:rPr>
              <w:t>CRITERIA</w:t>
            </w:r>
          </w:p>
        </w:tc>
      </w:tr>
    </w:tbl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ECONOMIC AND FINANCIAL FACTORS </w:t>
      </w:r>
      <w:r w:rsidR="00685C95">
        <w:rPr>
          <w:rFonts w:ascii="Arial" w:hAnsi="Arial" w:cs="Arial"/>
          <w:b/>
          <w:sz w:val="20"/>
          <w:szCs w:val="20"/>
        </w:rPr>
        <w:br/>
      </w:r>
      <w:r w:rsidR="0097133C" w:rsidRPr="0097133C">
        <w:rPr>
          <w:rFonts w:ascii="Arial" w:hAnsi="Arial" w:cs="Arial"/>
          <w:b/>
          <w:sz w:val="20"/>
          <w:szCs w:val="20"/>
        </w:rPr>
        <w:t xml:space="preserve">Detail how the development demonstrates the ability to perform in the top quartile of investment returns. </w:t>
      </w:r>
      <w:r w:rsidRPr="001E1C0B">
        <w:rPr>
          <w:rFonts w:ascii="Arial" w:hAnsi="Arial" w:cs="Arial"/>
          <w:b/>
          <w:sz w:val="20"/>
          <w:szCs w:val="20"/>
        </w:rPr>
        <w:t xml:space="preserve">(Limit </w:t>
      </w:r>
      <w:r w:rsidR="00685C95">
        <w:rPr>
          <w:rFonts w:ascii="Arial" w:hAnsi="Arial" w:cs="Arial"/>
          <w:b/>
          <w:sz w:val="20"/>
          <w:szCs w:val="20"/>
        </w:rPr>
        <w:t>800 words</w:t>
      </w:r>
      <w:r w:rsidRPr="001E1C0B">
        <w:rPr>
          <w:rFonts w:ascii="Arial" w:hAnsi="Arial" w:cs="Arial"/>
          <w:b/>
          <w:sz w:val="20"/>
          <w:szCs w:val="20"/>
        </w:rPr>
        <w:t>)</w:t>
      </w:r>
    </w:p>
    <w:p w:rsidR="001E1C0B" w:rsidRDefault="001E1C0B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</w:p>
    <w:p w:rsidR="001E1C0B" w:rsidRDefault="001E1C0B" w:rsidP="001E1C0B">
      <w:pPr>
        <w:pStyle w:val="Defaul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PROJECT VISION AND INNOVATION </w:t>
      </w:r>
      <w:r w:rsidR="00685C95">
        <w:rPr>
          <w:b/>
          <w:bCs/>
          <w:sz w:val="20"/>
          <w:szCs w:val="20"/>
        </w:rPr>
        <w:br/>
      </w:r>
      <w:r w:rsidR="0097133C" w:rsidRPr="0097133C">
        <w:rPr>
          <w:b/>
          <w:bCs/>
          <w:sz w:val="20"/>
          <w:szCs w:val="20"/>
        </w:rPr>
        <w:t xml:space="preserve">Describe how the development displays innovation in the project concept and in overcoming site or development complexities. This should be described as a point of difference </w:t>
      </w:r>
      <w:r>
        <w:rPr>
          <w:b/>
          <w:bCs/>
          <w:sz w:val="20"/>
          <w:szCs w:val="20"/>
        </w:rPr>
        <w:t xml:space="preserve">(Limit </w:t>
      </w:r>
      <w:r w:rsidR="00685C95">
        <w:rPr>
          <w:b/>
          <w:sz w:val="20"/>
          <w:szCs w:val="20"/>
        </w:rPr>
        <w:t>800 words</w:t>
      </w:r>
      <w:r>
        <w:rPr>
          <w:b/>
          <w:bCs/>
          <w:sz w:val="20"/>
          <w:szCs w:val="20"/>
        </w:rPr>
        <w:t xml:space="preserve">) </w:t>
      </w: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A71BDA" w:rsidRPr="003E172C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PROJECT SYNOPSIS</w:t>
      </w:r>
    </w:p>
    <w:p w:rsidR="00A71BDA" w:rsidRDefault="001E1C0B" w:rsidP="002673C5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CORPORATE AND SOCIAL RESPONSIBILITY </w:t>
      </w:r>
      <w:r w:rsidR="00685C95">
        <w:rPr>
          <w:rFonts w:ascii="Arial" w:hAnsi="Arial" w:cs="Arial"/>
          <w:b/>
          <w:sz w:val="20"/>
          <w:szCs w:val="20"/>
        </w:rPr>
        <w:br/>
      </w:r>
      <w:r w:rsidR="0097133C" w:rsidRPr="0097133C">
        <w:rPr>
          <w:rFonts w:ascii="Arial" w:hAnsi="Arial" w:cs="Arial"/>
          <w:b/>
          <w:sz w:val="20"/>
          <w:szCs w:val="20"/>
        </w:rPr>
        <w:t xml:space="preserve">Describe </w:t>
      </w:r>
      <w:r w:rsidR="008A5E9E">
        <w:rPr>
          <w:rFonts w:ascii="Arial" w:hAnsi="Arial" w:cs="Arial"/>
          <w:b/>
          <w:sz w:val="20"/>
          <w:szCs w:val="20"/>
        </w:rPr>
        <w:t xml:space="preserve">how the development demonstrates </w:t>
      </w:r>
      <w:r w:rsidR="0097133C" w:rsidRPr="0097133C">
        <w:rPr>
          <w:rFonts w:ascii="Arial" w:hAnsi="Arial" w:cs="Arial"/>
          <w:b/>
          <w:sz w:val="20"/>
          <w:szCs w:val="20"/>
        </w:rPr>
        <w:t>tangible economic, environmental and social dividends</w:t>
      </w:r>
      <w:r w:rsidR="0097133C">
        <w:rPr>
          <w:rFonts w:ascii="Arial" w:hAnsi="Arial" w:cs="Arial"/>
          <w:b/>
          <w:sz w:val="20"/>
          <w:szCs w:val="20"/>
        </w:rPr>
        <w:t>.</w:t>
      </w:r>
      <w:r w:rsidR="0097133C" w:rsidRPr="0097133C">
        <w:rPr>
          <w:rFonts w:ascii="Arial" w:hAnsi="Arial" w:cs="Arial"/>
          <w:b/>
          <w:sz w:val="20"/>
          <w:szCs w:val="20"/>
        </w:rPr>
        <w:t xml:space="preserve"> </w:t>
      </w:r>
      <w:r w:rsidR="002A2AA7" w:rsidRPr="002A2AA7">
        <w:rPr>
          <w:rFonts w:ascii="Arial" w:hAnsi="Arial" w:cs="Arial"/>
          <w:b/>
          <w:sz w:val="20"/>
          <w:szCs w:val="20"/>
        </w:rPr>
        <w:t xml:space="preserve">(Limit </w:t>
      </w:r>
      <w:r w:rsidR="00685C95">
        <w:rPr>
          <w:rFonts w:ascii="Arial" w:hAnsi="Arial" w:cs="Arial"/>
          <w:b/>
          <w:sz w:val="20"/>
          <w:szCs w:val="20"/>
        </w:rPr>
        <w:t>800 words</w:t>
      </w:r>
      <w:r w:rsidR="002A2AA7" w:rsidRPr="002A2AA7">
        <w:rPr>
          <w:rFonts w:ascii="Arial" w:hAnsi="Arial" w:cs="Arial"/>
          <w:b/>
          <w:sz w:val="20"/>
          <w:szCs w:val="20"/>
        </w:rPr>
        <w:t>)</w:t>
      </w:r>
    </w:p>
    <w:p w:rsidR="002A2AA7" w:rsidRDefault="002A2AA7" w:rsidP="002A2AA7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2A2AA7" w:rsidRPr="001E1C0B" w:rsidRDefault="002A2AA7" w:rsidP="002A2AA7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QUALITY OF DESIGN AND FINISH </w:t>
      </w:r>
      <w:r w:rsidR="00685C95">
        <w:rPr>
          <w:rFonts w:ascii="Arial" w:hAnsi="Arial" w:cs="Arial"/>
          <w:b/>
          <w:sz w:val="20"/>
          <w:szCs w:val="20"/>
        </w:rPr>
        <w:br/>
      </w:r>
      <w:r w:rsidR="0097133C" w:rsidRPr="0097133C">
        <w:rPr>
          <w:rFonts w:ascii="Arial" w:hAnsi="Arial" w:cs="Arial"/>
          <w:b/>
          <w:sz w:val="20"/>
          <w:szCs w:val="20"/>
        </w:rPr>
        <w:t>Detail and provide examples on how the development exhibits a high quality of architectural design; is compatible with surrounding land uses and contributes to the success of the development project (e.g. site constraints, unique design solutions, and project cost constrai</w:t>
      </w:r>
      <w:r w:rsidR="0097133C">
        <w:rPr>
          <w:rFonts w:ascii="Arial" w:hAnsi="Arial" w:cs="Arial"/>
          <w:b/>
          <w:sz w:val="20"/>
          <w:szCs w:val="20"/>
        </w:rPr>
        <w:t xml:space="preserve">nts). </w:t>
      </w:r>
      <w:r w:rsidR="0097133C" w:rsidRPr="0097133C">
        <w:rPr>
          <w:rFonts w:ascii="Arial" w:hAnsi="Arial" w:cs="Arial"/>
          <w:b/>
          <w:sz w:val="20"/>
          <w:szCs w:val="20"/>
        </w:rPr>
        <w:t xml:space="preserve">Supporting images will need to be uploaded online. </w:t>
      </w:r>
      <w:r w:rsidRPr="001E1C0B">
        <w:rPr>
          <w:rFonts w:ascii="Arial" w:hAnsi="Arial" w:cs="Arial"/>
          <w:b/>
          <w:sz w:val="20"/>
          <w:szCs w:val="20"/>
        </w:rPr>
        <w:t xml:space="preserve">(Limit </w:t>
      </w:r>
      <w:r w:rsidR="00685C95">
        <w:rPr>
          <w:rFonts w:ascii="Arial" w:hAnsi="Arial" w:cs="Arial"/>
          <w:b/>
          <w:sz w:val="20"/>
          <w:szCs w:val="20"/>
        </w:rPr>
        <w:t>800 words</w:t>
      </w:r>
      <w:r w:rsidRPr="001E1C0B">
        <w:rPr>
          <w:rFonts w:ascii="Arial" w:hAnsi="Arial" w:cs="Arial"/>
          <w:b/>
          <w:sz w:val="20"/>
          <w:szCs w:val="20"/>
        </w:rPr>
        <w:t>)</w:t>
      </w:r>
    </w:p>
    <w:p w:rsidR="005D088F" w:rsidRDefault="005D088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Default="002A2AA7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Pr="002673C5" w:rsidRDefault="002673C5" w:rsidP="002673C5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2673C5">
        <w:rPr>
          <w:rFonts w:ascii="Arial" w:hAnsi="Arial" w:cs="Arial"/>
          <w:b/>
          <w:sz w:val="20"/>
          <w:szCs w:val="20"/>
        </w:rPr>
        <w:t xml:space="preserve">ADAPTABILITY </w:t>
      </w:r>
      <w:r w:rsidR="00685C95">
        <w:rPr>
          <w:rFonts w:ascii="Arial" w:hAnsi="Arial" w:cs="Arial"/>
          <w:b/>
          <w:sz w:val="20"/>
          <w:szCs w:val="20"/>
        </w:rPr>
        <w:br/>
      </w:r>
      <w:r w:rsidR="0097133C" w:rsidRPr="0097133C">
        <w:rPr>
          <w:rFonts w:ascii="Arial" w:hAnsi="Arial" w:cs="Arial"/>
          <w:b/>
          <w:sz w:val="20"/>
          <w:szCs w:val="20"/>
        </w:rPr>
        <w:t xml:space="preserve">Describe how the development allows for adaptability to building technology changes and user demands. This should be described as a point of difference. </w:t>
      </w:r>
      <w:r w:rsidRPr="002673C5">
        <w:rPr>
          <w:rFonts w:ascii="Arial" w:hAnsi="Arial" w:cs="Arial"/>
          <w:b/>
          <w:sz w:val="20"/>
          <w:szCs w:val="20"/>
        </w:rPr>
        <w:t xml:space="preserve">(Limit </w:t>
      </w:r>
      <w:r w:rsidR="00685C95">
        <w:rPr>
          <w:rFonts w:ascii="Arial" w:hAnsi="Arial" w:cs="Arial"/>
          <w:b/>
          <w:sz w:val="20"/>
          <w:szCs w:val="20"/>
        </w:rPr>
        <w:t>800 words</w:t>
      </w:r>
      <w:r w:rsidRPr="002673C5">
        <w:rPr>
          <w:rFonts w:ascii="Arial" w:hAnsi="Arial" w:cs="Arial"/>
          <w:b/>
          <w:sz w:val="20"/>
          <w:szCs w:val="20"/>
        </w:rPr>
        <w:t>)</w:t>
      </w:r>
    </w:p>
    <w:p w:rsidR="002673C5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Pr="001E1C0B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Pr="00447DAB" w:rsidRDefault="0097133C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>USER</w:t>
      </w:r>
      <w:r w:rsidR="00F2793C">
        <w:rPr>
          <w:rFonts w:ascii="Arial" w:hAnsi="Arial" w:cs="Arial"/>
          <w:b/>
          <w:sz w:val="20"/>
          <w:szCs w:val="20"/>
        </w:rPr>
        <w:t xml:space="preserve"> </w:t>
      </w:r>
      <w:r w:rsidR="00447DAB" w:rsidRPr="00447DAB">
        <w:rPr>
          <w:rFonts w:ascii="Arial" w:hAnsi="Arial" w:cs="Arial"/>
          <w:b/>
          <w:sz w:val="20"/>
          <w:szCs w:val="20"/>
        </w:rPr>
        <w:t xml:space="preserve">SATISFACTION </w:t>
      </w:r>
      <w:r w:rsidR="00685C95">
        <w:rPr>
          <w:rFonts w:ascii="Arial" w:hAnsi="Arial" w:cs="Arial"/>
          <w:b/>
          <w:sz w:val="20"/>
          <w:szCs w:val="20"/>
        </w:rPr>
        <w:br/>
      </w:r>
      <w:r w:rsidRPr="0097133C">
        <w:rPr>
          <w:rFonts w:ascii="Arial" w:hAnsi="Arial" w:cs="Arial"/>
          <w:b/>
          <w:sz w:val="20"/>
          <w:szCs w:val="20"/>
        </w:rPr>
        <w:t>Describe, using testimonials from a variety of stakeholders, the extent to which the development has a proven high satisfaction level of all users.</w:t>
      </w:r>
      <w:proofErr w:type="gramEnd"/>
      <w:r w:rsidR="00F2793C" w:rsidRPr="00F2793C">
        <w:rPr>
          <w:rFonts w:ascii="Arial" w:hAnsi="Arial" w:cs="Arial"/>
          <w:b/>
          <w:sz w:val="20"/>
          <w:szCs w:val="20"/>
        </w:rPr>
        <w:t xml:space="preserve"> </w:t>
      </w:r>
      <w:r w:rsidR="00447DAB" w:rsidRPr="00447DAB">
        <w:rPr>
          <w:rFonts w:ascii="Arial" w:hAnsi="Arial" w:cs="Arial"/>
          <w:b/>
          <w:sz w:val="20"/>
          <w:szCs w:val="20"/>
        </w:rPr>
        <w:t xml:space="preserve">(Limit </w:t>
      </w:r>
      <w:r w:rsidR="00685C95">
        <w:rPr>
          <w:rFonts w:ascii="Arial" w:hAnsi="Arial" w:cs="Arial"/>
          <w:b/>
          <w:sz w:val="20"/>
          <w:szCs w:val="20"/>
        </w:rPr>
        <w:t>800 words</w:t>
      </w:r>
      <w:r w:rsidR="00447DAB" w:rsidRPr="00447DAB">
        <w:rPr>
          <w:rFonts w:ascii="Arial" w:hAnsi="Arial" w:cs="Arial"/>
          <w:b/>
          <w:sz w:val="20"/>
          <w:szCs w:val="20"/>
        </w:rPr>
        <w:t>)</w:t>
      </w: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Default="002A2AA7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76633" w:rsidRPr="001E1C0B" w:rsidRDefault="00176633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Pr="005D088F" w:rsidRDefault="005D088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proofErr w:type="gramStart"/>
      <w:r w:rsidRPr="005D088F">
        <w:rPr>
          <w:rFonts w:ascii="Arial" w:hAnsi="Arial" w:cs="Arial"/>
          <w:b/>
          <w:sz w:val="20"/>
          <w:szCs w:val="20"/>
        </w:rPr>
        <w:t xml:space="preserve">INDUSTRY PERCEPTION </w:t>
      </w:r>
      <w:r w:rsidR="00685C95">
        <w:rPr>
          <w:rFonts w:ascii="Arial" w:hAnsi="Arial" w:cs="Arial"/>
          <w:b/>
          <w:sz w:val="20"/>
          <w:szCs w:val="20"/>
        </w:rPr>
        <w:br/>
      </w:r>
      <w:r w:rsidR="0097133C" w:rsidRPr="0097133C">
        <w:rPr>
          <w:rFonts w:ascii="Arial" w:hAnsi="Arial" w:cs="Arial"/>
          <w:b/>
          <w:sz w:val="20"/>
          <w:szCs w:val="20"/>
        </w:rPr>
        <w:t>Describe, using testimonials from a variety of stakeholders, the extent to which the development is considered a success by the property marketplace.</w:t>
      </w:r>
      <w:proofErr w:type="gramEnd"/>
      <w:r w:rsidR="0097133C" w:rsidRPr="0097133C">
        <w:rPr>
          <w:rFonts w:ascii="Arial" w:hAnsi="Arial" w:cs="Arial"/>
          <w:b/>
          <w:sz w:val="20"/>
          <w:szCs w:val="20"/>
        </w:rPr>
        <w:t xml:space="preserve"> </w:t>
      </w:r>
      <w:r w:rsidRPr="005D088F">
        <w:rPr>
          <w:rFonts w:ascii="Arial" w:hAnsi="Arial" w:cs="Arial"/>
          <w:b/>
          <w:sz w:val="20"/>
          <w:szCs w:val="20"/>
        </w:rPr>
        <w:t xml:space="preserve">(Limit </w:t>
      </w:r>
      <w:r w:rsidR="00685C95">
        <w:rPr>
          <w:rFonts w:ascii="Arial" w:hAnsi="Arial" w:cs="Arial"/>
          <w:b/>
          <w:sz w:val="20"/>
          <w:szCs w:val="20"/>
        </w:rPr>
        <w:t>800 words</w:t>
      </w:r>
      <w:r w:rsidRPr="005D088F">
        <w:rPr>
          <w:rFonts w:ascii="Arial" w:hAnsi="Arial" w:cs="Arial"/>
          <w:b/>
          <w:sz w:val="20"/>
          <w:szCs w:val="20"/>
        </w:rPr>
        <w:t>)</w:t>
      </w:r>
    </w:p>
    <w:p w:rsidR="005D088F" w:rsidRDefault="005D088F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Default="0097133C" w:rsidP="0097133C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  <w:r w:rsidRPr="0097133C">
        <w:rPr>
          <w:rFonts w:ascii="Arial" w:hAnsi="Arial" w:cs="Arial"/>
          <w:b/>
          <w:sz w:val="20"/>
          <w:szCs w:val="20"/>
        </w:rPr>
        <w:t xml:space="preserve">OPERATION &amp; MAINTENANCE </w:t>
      </w:r>
      <w:r w:rsidR="00685C95">
        <w:rPr>
          <w:rFonts w:ascii="Arial" w:hAnsi="Arial" w:cs="Arial"/>
          <w:b/>
          <w:sz w:val="20"/>
          <w:szCs w:val="20"/>
        </w:rPr>
        <w:br/>
      </w:r>
      <w:proofErr w:type="gramStart"/>
      <w:r w:rsidRPr="0097133C">
        <w:rPr>
          <w:rFonts w:ascii="Arial" w:hAnsi="Arial" w:cs="Arial"/>
          <w:b/>
          <w:sz w:val="20"/>
          <w:szCs w:val="20"/>
        </w:rPr>
        <w:t>Provide</w:t>
      </w:r>
      <w:proofErr w:type="gramEnd"/>
      <w:r w:rsidRPr="0097133C">
        <w:rPr>
          <w:rFonts w:ascii="Arial" w:hAnsi="Arial" w:cs="Arial"/>
          <w:b/>
          <w:sz w:val="20"/>
          <w:szCs w:val="20"/>
        </w:rPr>
        <w:t xml:space="preserve"> a summary of results achieved, demonstrating the developments operational efficiency. This should be described as a point of difference. (Limit </w:t>
      </w:r>
      <w:r w:rsidR="00685C95">
        <w:rPr>
          <w:rFonts w:ascii="Arial" w:hAnsi="Arial" w:cs="Arial"/>
          <w:b/>
          <w:sz w:val="20"/>
          <w:szCs w:val="20"/>
        </w:rPr>
        <w:t>800 words</w:t>
      </w:r>
      <w:r w:rsidRPr="0097133C">
        <w:rPr>
          <w:rFonts w:ascii="Arial" w:hAnsi="Arial" w:cs="Arial"/>
          <w:b/>
          <w:sz w:val="20"/>
          <w:szCs w:val="20"/>
        </w:rPr>
        <w:t>)</w:t>
      </w:r>
    </w:p>
    <w:p w:rsidR="00685C95" w:rsidRPr="008223D8" w:rsidRDefault="00685C95" w:rsidP="00685C95">
      <w:pPr>
        <w:pStyle w:val="no-ereg-styling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</w:p>
    <w:p w:rsidR="00685C95" w:rsidRDefault="00685C95" w:rsidP="00685C95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For further information or assistance please contact: </w:t>
      </w:r>
    </w:p>
    <w:p w:rsidR="005A0BA2" w:rsidRDefault="00562A50" w:rsidP="00685C95">
      <w:pPr>
        <w:pStyle w:val="no-ereg-styling"/>
        <w:spacing w:beforeLines="60" w:before="144" w:beforeAutospacing="0" w:after="0" w:afterAutospacing="0"/>
      </w:pPr>
      <w:r>
        <w:rPr>
          <w:rFonts w:ascii="Arial" w:hAnsi="Arial" w:cs="Arial"/>
          <w:b/>
          <w:sz w:val="20"/>
          <w:szCs w:val="20"/>
        </w:rPr>
        <w:t>Kaitlyn Davidson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National Awards Coordinator</w:t>
      </w:r>
      <w:r>
        <w:rPr>
          <w:rFonts w:ascii="Arial" w:hAnsi="Arial" w:cs="Arial"/>
          <w:b/>
          <w:sz w:val="20"/>
          <w:szCs w:val="20"/>
        </w:rPr>
        <w:br/>
      </w:r>
      <w:r w:rsidRPr="00A75DF8">
        <w:rPr>
          <w:rFonts w:ascii="Arial" w:hAnsi="Arial" w:cs="Arial"/>
          <w:sz w:val="20"/>
          <w:szCs w:val="20"/>
        </w:rPr>
        <w:t>Property Council of Australia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P: 02 9033 1945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E: </w:t>
      </w:r>
      <w:hyperlink r:id="rId9" w:history="1">
        <w:r w:rsidRPr="0013573B">
          <w:rPr>
            <w:rStyle w:val="Hyperlink"/>
            <w:rFonts w:ascii="Arial" w:hAnsi="Arial" w:cs="Arial"/>
            <w:sz w:val="20"/>
            <w:szCs w:val="20"/>
          </w:rPr>
          <w:t>kdavidson@propertycouncil.com.au</w:t>
        </w:r>
      </w:hyperlink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W: </w:t>
      </w:r>
      <w:hyperlink r:id="rId10" w:history="1">
        <w:r w:rsidRPr="000C6517">
          <w:rPr>
            <w:rStyle w:val="Hyperlink"/>
            <w:rFonts w:ascii="Arial" w:hAnsi="Arial" w:cs="Arial"/>
            <w:sz w:val="20"/>
            <w:szCs w:val="20"/>
          </w:rPr>
          <w:t>www.propertycouncilawards.com.au</w:t>
        </w:r>
      </w:hyperlink>
    </w:p>
    <w:sectPr w:rsidR="005A0BA2" w:rsidSect="00A71BD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3086" w:right="991" w:bottom="1276" w:left="1276" w:header="624" w:footer="48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73C5" w:rsidRDefault="002673C5" w:rsidP="00184BC4">
      <w:pPr>
        <w:spacing w:after="0" w:line="240" w:lineRule="auto"/>
      </w:pPr>
      <w:r>
        <w:separator/>
      </w:r>
    </w:p>
  </w:endnote>
  <w:endnote w:type="continuationSeparator" w:id="0">
    <w:p w:rsidR="002673C5" w:rsidRDefault="002673C5" w:rsidP="00184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6C02" w:rsidRDefault="00BB6C0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8616644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385921902"/>
          <w:docPartObj>
            <w:docPartGallery w:val="Page Numbers (Top of Page)"/>
            <w:docPartUnique/>
          </w:docPartObj>
        </w:sdtPr>
        <w:sdtEndPr/>
        <w:sdtContent>
          <w:p w:rsidR="002673C5" w:rsidRPr="00184BC4" w:rsidRDefault="002673C5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BB6C02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BB6C02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673C5" w:rsidRDefault="002673C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9554328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1781605148"/>
          <w:docPartObj>
            <w:docPartGallery w:val="Page Numbers (Top of Page)"/>
            <w:docPartUnique/>
          </w:docPartObj>
        </w:sdtPr>
        <w:sdtEndPr/>
        <w:sdtContent>
          <w:p w:rsidR="002673C5" w:rsidRPr="00184BC4" w:rsidRDefault="002673C5" w:rsidP="00A66B2A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BB6C02">
              <w:rPr>
                <w:rFonts w:ascii="Arial" w:hAnsi="Arial" w:cs="Arial"/>
                <w:bCs/>
                <w:noProof/>
                <w:sz w:val="18"/>
                <w:szCs w:val="18"/>
              </w:rPr>
              <w:t>1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BB6C02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673C5" w:rsidRDefault="002673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73C5" w:rsidRDefault="002673C5" w:rsidP="00184BC4">
      <w:pPr>
        <w:spacing w:after="0" w:line="240" w:lineRule="auto"/>
      </w:pPr>
      <w:r>
        <w:separator/>
      </w:r>
    </w:p>
  </w:footnote>
  <w:footnote w:type="continuationSeparator" w:id="0">
    <w:p w:rsidR="002673C5" w:rsidRDefault="002673C5" w:rsidP="00184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6C02" w:rsidRDefault="00BB6C0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73C5" w:rsidRDefault="00562A50" w:rsidP="004F61EE">
    <w:pPr>
      <w:pStyle w:val="Header"/>
      <w:tabs>
        <w:tab w:val="clear" w:pos="4513"/>
        <w:tab w:val="clear" w:pos="9026"/>
      </w:tabs>
    </w:pPr>
    <w:r>
      <w:rPr>
        <w:noProof/>
        <w:lang w:eastAsia="en-AU"/>
      </w:rPr>
      <w:drawing>
        <wp:anchor distT="0" distB="0" distL="114300" distR="114300" simplePos="0" relativeHeight="251668480" behindDoc="1" locked="0" layoutInCell="1" allowOverlap="1" wp14:anchorId="069A4449" wp14:editId="673A63D5">
          <wp:simplePos x="0" y="0"/>
          <wp:positionH relativeFrom="column">
            <wp:posOffset>-793750</wp:posOffset>
          </wp:positionH>
          <wp:positionV relativeFrom="paragraph">
            <wp:posOffset>-396240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27" name="Picture 27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73C5" w:rsidRDefault="00BB6C02" w:rsidP="00BB6C02">
    <w:pPr>
      <w:pStyle w:val="Header"/>
      <w:tabs>
        <w:tab w:val="clear" w:pos="4513"/>
        <w:tab w:val="clear" w:pos="9026"/>
        <w:tab w:val="right" w:pos="9639"/>
      </w:tabs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7C88DFF" wp14:editId="13FC6162">
              <wp:simplePos x="0" y="0"/>
              <wp:positionH relativeFrom="column">
                <wp:posOffset>2094865</wp:posOffset>
              </wp:positionH>
              <wp:positionV relativeFrom="paragraph">
                <wp:posOffset>3810</wp:posOffset>
              </wp:positionV>
              <wp:extent cx="4572000" cy="1181100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11811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BB6C02" w:rsidRDefault="00BB6C02" w:rsidP="00A66B2A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bookmarkStart w:id="0" w:name="_GoBack"/>
                          <w:r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SAS International </w:t>
                          </w:r>
                        </w:p>
                        <w:p w:rsidR="002673C5" w:rsidRPr="00562A50" w:rsidRDefault="002673C5" w:rsidP="00A66B2A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r w:rsidRPr="00562A50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Award for </w:t>
                          </w:r>
                          <w:r w:rsidR="0097133C" w:rsidRPr="00562A50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Best </w:t>
                          </w:r>
                          <w:r w:rsidR="00685C95" w:rsidRPr="00562A50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br/>
                          </w:r>
                          <w:r w:rsidR="0097133C" w:rsidRPr="00562A50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>Office</w:t>
                          </w:r>
                          <w:r w:rsidR="00176633" w:rsidRPr="00562A50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 Development</w:t>
                          </w:r>
                          <w:bookmarkEnd w:id="0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64.95pt;margin-top:.3pt;width:5in;height:9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" filled="f" stroked="f">
              <v:textbox>
                <w:txbxContent>
                  <w:p w:rsidR="00BB6C02" w:rsidRDefault="00BB6C02" w:rsidP="00A66B2A">
                    <w:pPr>
                      <w:jc w:val="right"/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</w:pPr>
                    <w:bookmarkStart w:id="1" w:name="_GoBack"/>
                    <w:r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SAS International </w:t>
                    </w:r>
                  </w:p>
                  <w:p w:rsidR="002673C5" w:rsidRPr="00562A50" w:rsidRDefault="002673C5" w:rsidP="00A66B2A">
                    <w:pPr>
                      <w:jc w:val="right"/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</w:pPr>
                    <w:r w:rsidRPr="00562A50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Award for </w:t>
                    </w:r>
                    <w:r w:rsidR="0097133C" w:rsidRPr="00562A50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Best </w:t>
                    </w:r>
                    <w:r w:rsidR="00685C95" w:rsidRPr="00562A50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br/>
                    </w:r>
                    <w:r w:rsidR="0097133C" w:rsidRPr="00562A50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>Office</w:t>
                    </w:r>
                    <w:r w:rsidR="00176633" w:rsidRPr="00562A50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 Development</w:t>
                    </w:r>
                    <w:bookmarkEnd w:id="1"/>
                  </w:p>
                </w:txbxContent>
              </v:textbox>
            </v:shape>
          </w:pict>
        </mc:Fallback>
      </mc:AlternateContent>
    </w:r>
    <w:r w:rsidR="00681FB5">
      <w:rPr>
        <w:noProof/>
        <w:lang w:eastAsia="en-AU"/>
      </w:rPr>
      <w:drawing>
        <wp:anchor distT="0" distB="0" distL="114300" distR="114300" simplePos="0" relativeHeight="251669504" behindDoc="1" locked="0" layoutInCell="1" allowOverlap="1" wp14:anchorId="4BD70893" wp14:editId="1370C1D4">
          <wp:simplePos x="0" y="0"/>
          <wp:positionH relativeFrom="column">
            <wp:posOffset>5457190</wp:posOffset>
          </wp:positionH>
          <wp:positionV relativeFrom="paragraph">
            <wp:posOffset>1604010</wp:posOffset>
          </wp:positionV>
          <wp:extent cx="1037590" cy="647700"/>
          <wp:effectExtent l="0" t="0" r="0" b="0"/>
          <wp:wrapTight wrapText="bothSides">
            <wp:wrapPolygon edited="0">
              <wp:start x="0" y="0"/>
              <wp:lineTo x="0" y="20965"/>
              <wp:lineTo x="21018" y="20965"/>
              <wp:lineTo x="21018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AS Blue (RGB) [Converted]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2A50">
      <w:rPr>
        <w:noProof/>
        <w:lang w:eastAsia="en-AU"/>
      </w:rPr>
      <w:drawing>
        <wp:anchor distT="0" distB="0" distL="114300" distR="114300" simplePos="0" relativeHeight="251666432" behindDoc="1" locked="0" layoutInCell="1" allowOverlap="1" wp14:anchorId="27D754E3" wp14:editId="0AE043A9">
          <wp:simplePos x="0" y="0"/>
          <wp:positionH relativeFrom="column">
            <wp:posOffset>-793750</wp:posOffset>
          </wp:positionH>
          <wp:positionV relativeFrom="paragraph">
            <wp:posOffset>-386715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2" name="Picture 2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9755B"/>
    <w:multiLevelType w:val="hybridMultilevel"/>
    <w:tmpl w:val="EE8C01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DA3A3A"/>
    <w:multiLevelType w:val="multilevel"/>
    <w:tmpl w:val="17E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B60BA6"/>
    <w:multiLevelType w:val="multilevel"/>
    <w:tmpl w:val="301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2326BC"/>
    <w:multiLevelType w:val="multilevel"/>
    <w:tmpl w:val="6E1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BC4"/>
    <w:rsid w:val="000666C0"/>
    <w:rsid w:val="000B6846"/>
    <w:rsid w:val="00176633"/>
    <w:rsid w:val="00184BC4"/>
    <w:rsid w:val="001E1C0B"/>
    <w:rsid w:val="002673C5"/>
    <w:rsid w:val="002A2AA7"/>
    <w:rsid w:val="002F6D57"/>
    <w:rsid w:val="003D6304"/>
    <w:rsid w:val="003E172C"/>
    <w:rsid w:val="00447DAB"/>
    <w:rsid w:val="004616BC"/>
    <w:rsid w:val="004F61EE"/>
    <w:rsid w:val="00521873"/>
    <w:rsid w:val="00562A50"/>
    <w:rsid w:val="005A0BA2"/>
    <w:rsid w:val="005D088F"/>
    <w:rsid w:val="00615BF6"/>
    <w:rsid w:val="00681FB5"/>
    <w:rsid w:val="00685C95"/>
    <w:rsid w:val="006C0942"/>
    <w:rsid w:val="00727874"/>
    <w:rsid w:val="007B0C1F"/>
    <w:rsid w:val="007D2807"/>
    <w:rsid w:val="007F09D2"/>
    <w:rsid w:val="008442A7"/>
    <w:rsid w:val="008A5E9E"/>
    <w:rsid w:val="0097133C"/>
    <w:rsid w:val="00A20EF5"/>
    <w:rsid w:val="00A53E6F"/>
    <w:rsid w:val="00A66B2A"/>
    <w:rsid w:val="00A71BDA"/>
    <w:rsid w:val="00AB35CC"/>
    <w:rsid w:val="00B50AED"/>
    <w:rsid w:val="00BB6C02"/>
    <w:rsid w:val="00ED1047"/>
    <w:rsid w:val="00F2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685C9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685C9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2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propertycouncilawards.com.au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kdavidson@propertycouncil.com.au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22E053-54B5-4328-97D2-0FB7DB573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649663B6</Template>
  <TotalTime>11</TotalTime>
  <Pages>4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Property Council Of Australia</Company>
  <LinksUpToDate>false</LinksUpToDate>
  <CharactersWithSpaces>3604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Clare Alexander</dc:creator>
  <cp:lastModifiedBy>Kaitlyn Davidson</cp:lastModifiedBy>
  <cp:revision>8</cp:revision>
  <cp:lastPrinted>2014-11-02T22:52:00Z</cp:lastPrinted>
  <dcterms:created xsi:type="dcterms:W3CDTF">2015-08-11T00:15:00Z</dcterms:created>
  <dcterms:modified xsi:type="dcterms:W3CDTF">2016-08-31T02:12:00Z</dcterms:modified>
</cp:coreProperties>
</file>