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D65" w:rsidRDefault="00B46D65" w:rsidP="003E172C">
      <w:pPr>
        <w:spacing w:after="0" w:line="240" w:lineRule="auto"/>
      </w:pPr>
    </w:p>
    <w:p w:rsidR="00970C7A" w:rsidRDefault="00970C7A" w:rsidP="003E172C">
      <w:pPr>
        <w:spacing w:after="0" w:line="240" w:lineRule="auto"/>
      </w:pPr>
    </w:p>
    <w:p w:rsidR="00970C7A" w:rsidRDefault="00970C7A" w:rsidP="003E172C">
      <w:pPr>
        <w:spacing w:after="0" w:line="240" w:lineRule="auto"/>
      </w:pPr>
    </w:p>
    <w:p w:rsidR="00970C7A" w:rsidRDefault="00970C7A" w:rsidP="003E172C">
      <w:pPr>
        <w:spacing w:after="0" w:line="240" w:lineRule="auto"/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943"/>
        <w:gridCol w:w="6946"/>
      </w:tblGrid>
      <w:tr w:rsidR="003E172C" w:rsidRPr="00F95022" w:rsidTr="00804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F95022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F95022">
              <w:rPr>
                <w:rFonts w:ascii="Arial" w:hAnsi="Arial" w:cs="Arial"/>
                <w:b w:val="0"/>
                <w:sz w:val="22"/>
              </w:rPr>
              <w:t>DEVELOPMENT DETAILS</w:t>
            </w:r>
          </w:p>
        </w:tc>
      </w:tr>
      <w:tr w:rsidR="003E172C" w:rsidRPr="00F95022" w:rsidTr="00B46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F95022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Name of Development</w:t>
            </w:r>
          </w:p>
        </w:tc>
        <w:tc>
          <w:tcPr>
            <w:tcW w:w="6946" w:type="dxa"/>
          </w:tcPr>
          <w:p w:rsidR="003E172C" w:rsidRPr="00F95022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F95022" w:rsidTr="00B46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F95022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Address of development</w:t>
            </w:r>
          </w:p>
        </w:tc>
        <w:tc>
          <w:tcPr>
            <w:tcW w:w="6946" w:type="dxa"/>
          </w:tcPr>
          <w:p w:rsidR="003E172C" w:rsidRPr="00F95022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F95022" w:rsidTr="00B46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F95022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Development type</w:t>
            </w:r>
          </w:p>
        </w:tc>
        <w:tc>
          <w:tcPr>
            <w:tcW w:w="6946" w:type="dxa"/>
          </w:tcPr>
          <w:p w:rsidR="003E172C" w:rsidRPr="00F95022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F95022" w:rsidTr="00B46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F95022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Completion of development/refurbishment</w:t>
            </w:r>
          </w:p>
        </w:tc>
        <w:tc>
          <w:tcPr>
            <w:tcW w:w="6946" w:type="dxa"/>
          </w:tcPr>
          <w:p w:rsidR="003E172C" w:rsidRPr="00F95022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F95022" w:rsidTr="00B46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F95022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Development size</w:t>
            </w:r>
            <w:r w:rsidR="00F95022" w:rsidRPr="00F95022">
              <w:rPr>
                <w:rFonts w:ascii="Arial" w:hAnsi="Arial" w:cs="Arial"/>
                <w:b w:val="0"/>
                <w:sz w:val="20"/>
                <w:szCs w:val="20"/>
              </w:rPr>
              <w:t xml:space="preserve"> (NLA </w:t>
            </w:r>
            <w:proofErr w:type="spellStart"/>
            <w:r w:rsidR="00F95022" w:rsidRPr="00F95022">
              <w:rPr>
                <w:rFonts w:ascii="Arial" w:hAnsi="Arial" w:cs="Arial"/>
                <w:b w:val="0"/>
                <w:sz w:val="20"/>
                <w:szCs w:val="20"/>
              </w:rPr>
              <w:t>sqm</w:t>
            </w:r>
            <w:proofErr w:type="spellEnd"/>
            <w:r w:rsidR="00F95022" w:rsidRPr="00F95022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6946" w:type="dxa"/>
          </w:tcPr>
          <w:p w:rsidR="003E172C" w:rsidRPr="00F95022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Default="000666C0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235"/>
        <w:gridCol w:w="7654"/>
      </w:tblGrid>
      <w:tr w:rsidR="005411A6" w:rsidRPr="00F95022" w:rsidTr="00EC7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F95022"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5411A6" w:rsidRPr="00F95022" w:rsidTr="00EC7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654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11A6" w:rsidRPr="00F95022" w:rsidTr="00EC79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654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11A6" w:rsidRPr="00F95022" w:rsidTr="00EC7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654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11A6" w:rsidRPr="00F95022" w:rsidTr="00EC79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654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11A6" w:rsidRPr="00F95022" w:rsidTr="00EC7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654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11A6" w:rsidRPr="00F95022" w:rsidTr="00EC79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654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11A6" w:rsidRPr="00F95022" w:rsidTr="00EC79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654" w:type="dxa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411A6" w:rsidRPr="005D088F" w:rsidRDefault="005411A6" w:rsidP="005411A6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5411A6" w:rsidRPr="00F95022" w:rsidTr="00EC7986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5411A6" w:rsidRPr="00F95022" w:rsidRDefault="005411A6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F95022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5411A6" w:rsidRDefault="005411A6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 or floor plans.</w:t>
      </w:r>
    </w:p>
    <w:p w:rsidR="005411A6" w:rsidRPr="00F95022" w:rsidRDefault="005411A6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53E6F" w:rsidRPr="00F95022" w:rsidRDefault="00A53E6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0" w:type="auto"/>
        <w:tblLook w:val="04A0" w:firstRow="1" w:lastRow="0" w:firstColumn="1" w:lastColumn="0" w:noHBand="0" w:noVBand="1"/>
      </w:tblPr>
      <w:tblGrid>
        <w:gridCol w:w="3642"/>
        <w:gridCol w:w="6213"/>
      </w:tblGrid>
      <w:tr w:rsidR="00A53E6F" w:rsidRPr="00F95022" w:rsidTr="00804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5" w:type="dxa"/>
            <w:gridSpan w:val="2"/>
            <w:shd w:val="clear" w:color="auto" w:fill="B2A1C7" w:themeFill="accent4" w:themeFillTint="99"/>
          </w:tcPr>
          <w:p w:rsidR="00A53E6F" w:rsidRPr="00F95022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F95022">
              <w:rPr>
                <w:rFonts w:ascii="Arial" w:hAnsi="Arial" w:cs="Arial"/>
                <w:b w:val="0"/>
                <w:sz w:val="22"/>
              </w:rPr>
              <w:t>PROJECT TEAM</w:t>
            </w:r>
          </w:p>
        </w:tc>
      </w:tr>
      <w:tr w:rsidR="00A53E6F" w:rsidRPr="00F95022" w:rsidTr="00F95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:rsidR="00A53E6F" w:rsidRPr="00F95022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 xml:space="preserve">Developer </w:t>
            </w:r>
          </w:p>
        </w:tc>
        <w:tc>
          <w:tcPr>
            <w:tcW w:w="6213" w:type="dxa"/>
          </w:tcPr>
          <w:p w:rsidR="00A53E6F" w:rsidRPr="00F95022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F95022" w:rsidTr="00F95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:rsidR="00A53E6F" w:rsidRPr="00F95022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Architect</w:t>
            </w:r>
          </w:p>
        </w:tc>
        <w:tc>
          <w:tcPr>
            <w:tcW w:w="6213" w:type="dxa"/>
          </w:tcPr>
          <w:p w:rsidR="00A53E6F" w:rsidRPr="00F95022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F95022" w:rsidTr="00F95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:rsidR="00A53E6F" w:rsidRPr="00F95022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Planner</w:t>
            </w:r>
          </w:p>
        </w:tc>
        <w:tc>
          <w:tcPr>
            <w:tcW w:w="6213" w:type="dxa"/>
          </w:tcPr>
          <w:p w:rsidR="00A53E6F" w:rsidRPr="00F95022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F95022" w:rsidTr="00F95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:rsidR="00A53E6F" w:rsidRPr="00F95022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Builder</w:t>
            </w:r>
          </w:p>
        </w:tc>
        <w:tc>
          <w:tcPr>
            <w:tcW w:w="6213" w:type="dxa"/>
          </w:tcPr>
          <w:p w:rsidR="00A53E6F" w:rsidRPr="00F95022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F95022" w:rsidTr="00F95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:rsidR="00A53E6F" w:rsidRPr="00F95022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Consultants</w:t>
            </w:r>
          </w:p>
        </w:tc>
        <w:tc>
          <w:tcPr>
            <w:tcW w:w="6213" w:type="dxa"/>
          </w:tcPr>
          <w:p w:rsidR="00A53E6F" w:rsidRPr="00F95022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F95022" w:rsidTr="00F95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:rsidR="00A53E6F" w:rsidRPr="00F95022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Financier</w:t>
            </w:r>
          </w:p>
        </w:tc>
        <w:tc>
          <w:tcPr>
            <w:tcW w:w="6213" w:type="dxa"/>
          </w:tcPr>
          <w:p w:rsidR="00A53E6F" w:rsidRPr="00F95022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F95022" w:rsidTr="00F95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:rsidR="00A71BDA" w:rsidRPr="00F95022" w:rsidRDefault="00A71BDA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Other</w:t>
            </w:r>
          </w:p>
        </w:tc>
        <w:tc>
          <w:tcPr>
            <w:tcW w:w="6213" w:type="dxa"/>
          </w:tcPr>
          <w:p w:rsidR="00A71BDA" w:rsidRPr="00F95022" w:rsidRDefault="00A71BDA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F95022" w:rsidRPr="00F95022" w:rsidRDefault="00F95022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B46D65" w:rsidRPr="003E172C" w:rsidTr="00804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B46D65" w:rsidRPr="003E172C" w:rsidRDefault="00B46D65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lastRenderedPageBreak/>
              <w:t>AWARD CEREMONY DETAILS</w:t>
            </w:r>
          </w:p>
        </w:tc>
      </w:tr>
      <w:tr w:rsidR="00B46D65" w:rsidRPr="000666C0" w:rsidTr="00B46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B46D65" w:rsidRPr="008223D8" w:rsidRDefault="00B46D65" w:rsidP="00804434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 </w:t>
            </w:r>
            <w:r w:rsidR="00804434">
              <w:rPr>
                <w:rFonts w:ascii="Arial" w:hAnsi="Arial" w:cs="Arial"/>
                <w:b w:val="0"/>
                <w:sz w:val="20"/>
                <w:szCs w:val="20"/>
              </w:rPr>
              <w:t>5 May 2017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. Should you be successful in winning this award, who will be receiving the award at the event?</w:t>
            </w:r>
          </w:p>
        </w:tc>
      </w:tr>
      <w:tr w:rsidR="00B46D65" w:rsidRPr="000666C0" w:rsidTr="00B46D65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46D65" w:rsidRPr="000666C0" w:rsidRDefault="00B46D65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B46D65" w:rsidRPr="000666C0" w:rsidRDefault="00B46D65" w:rsidP="00EC7986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65" w:rsidRPr="000666C0" w:rsidTr="00B46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46D65" w:rsidRPr="000666C0" w:rsidRDefault="00B46D65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B46D65" w:rsidRPr="000666C0" w:rsidRDefault="00B46D65" w:rsidP="00EC7986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65" w:rsidRPr="000666C0" w:rsidTr="00B46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46D65" w:rsidRDefault="00B46D65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B46D65" w:rsidRPr="000666C0" w:rsidRDefault="00B46D65" w:rsidP="00EC7986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65" w:rsidRPr="000666C0" w:rsidTr="00B46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46D65" w:rsidRDefault="00B46D65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B46D65" w:rsidRPr="000666C0" w:rsidRDefault="00B46D65" w:rsidP="00EC7986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65" w:rsidRPr="000666C0" w:rsidTr="00B46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46D65" w:rsidRDefault="00B46D65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B46D65" w:rsidRPr="003E172C" w:rsidRDefault="00B46D65" w:rsidP="00EC7986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95022" w:rsidRPr="00A71BDA" w:rsidRDefault="00F95022" w:rsidP="00F95022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F95022" w:rsidRPr="008223D8" w:rsidTr="00804434">
        <w:trPr>
          <w:trHeight w:val="327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F95022" w:rsidRPr="008223D8" w:rsidRDefault="00F95022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PROJECT SYNOPSIS  </w:t>
            </w:r>
          </w:p>
        </w:tc>
      </w:tr>
    </w:tbl>
    <w:p w:rsidR="00F95022" w:rsidRPr="00AE2350" w:rsidRDefault="00F95022" w:rsidP="00F95022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F95022" w:rsidRDefault="00F95022" w:rsidP="00F95022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F95022" w:rsidRDefault="00F95022" w:rsidP="00F95022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F95022" w:rsidRDefault="00F95022" w:rsidP="00F95022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F95022" w:rsidRPr="00A71BDA" w:rsidRDefault="00F95022" w:rsidP="00F95022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F95022" w:rsidRPr="008223D8" w:rsidTr="00804434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F95022" w:rsidRPr="008223D8" w:rsidRDefault="00F95022" w:rsidP="00EC7986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MARKETING SYNOPSIS </w:t>
            </w:r>
          </w:p>
        </w:tc>
      </w:tr>
    </w:tbl>
    <w:p w:rsidR="00F95022" w:rsidRPr="00AE2350" w:rsidRDefault="00F95022" w:rsidP="00F95022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518"/>
        <w:gridCol w:w="7371"/>
      </w:tblGrid>
      <w:tr w:rsidR="00A71BDA" w:rsidRPr="00F95022" w:rsidTr="008044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71BDA" w:rsidRPr="00F95022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F95022">
              <w:rPr>
                <w:rFonts w:ascii="Arial" w:hAnsi="Arial" w:cs="Arial"/>
                <w:b w:val="0"/>
                <w:sz w:val="22"/>
              </w:rPr>
              <w:t>DEVELOPMENT DETAILS UPON COMPLETION</w:t>
            </w:r>
          </w:p>
        </w:tc>
      </w:tr>
      <w:tr w:rsidR="00A71BDA" w:rsidRPr="00F95022" w:rsidTr="00B46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A71BDA" w:rsidRPr="00F95022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Total Project Costs - $</w:t>
            </w:r>
          </w:p>
        </w:tc>
        <w:tc>
          <w:tcPr>
            <w:tcW w:w="7371" w:type="dxa"/>
          </w:tcPr>
          <w:p w:rsidR="00A71BDA" w:rsidRPr="00F95022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F95022" w:rsidTr="00B46D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A71BDA" w:rsidRPr="00F95022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Date of Completion</w:t>
            </w:r>
          </w:p>
        </w:tc>
        <w:tc>
          <w:tcPr>
            <w:tcW w:w="7371" w:type="dxa"/>
          </w:tcPr>
          <w:p w:rsidR="00A71BDA" w:rsidRPr="00F95022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F95022" w:rsidTr="00B46D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A71BDA" w:rsidRPr="00F95022" w:rsidRDefault="002673C5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F95022">
              <w:rPr>
                <w:rFonts w:ascii="Arial" w:hAnsi="Arial" w:cs="Arial"/>
                <w:b w:val="0"/>
                <w:sz w:val="20"/>
                <w:szCs w:val="20"/>
              </w:rPr>
              <w:t>Total NLA Leased (%)</w:t>
            </w:r>
          </w:p>
        </w:tc>
        <w:tc>
          <w:tcPr>
            <w:tcW w:w="7371" w:type="dxa"/>
          </w:tcPr>
          <w:p w:rsidR="00A71BDA" w:rsidRPr="00F95022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95022" w:rsidRPr="00F95022" w:rsidRDefault="00F95022" w:rsidP="00A66B2A">
      <w:pPr>
        <w:pStyle w:val="NormalWeb"/>
        <w:spacing w:beforeLines="60" w:before="144" w:beforeAutospacing="0" w:after="0" w:afterAutospacing="0"/>
        <w:rPr>
          <w:rFonts w:ascii="Arial" w:hAnsi="Arial" w:cs="Arial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F95022" w:rsidTr="00804434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F95022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F95022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ECONOMIC AND FINANCIAL FACTORS </w:t>
      </w:r>
      <w:r w:rsidR="00F95022">
        <w:rPr>
          <w:rFonts w:ascii="Arial" w:hAnsi="Arial" w:cs="Arial"/>
          <w:b/>
          <w:sz w:val="20"/>
          <w:szCs w:val="20"/>
        </w:rPr>
        <w:br/>
      </w:r>
      <w:proofErr w:type="gramStart"/>
      <w:r w:rsidR="00FB75EA" w:rsidRPr="00FB75EA">
        <w:rPr>
          <w:rFonts w:ascii="Arial" w:hAnsi="Arial" w:cs="Arial"/>
          <w:b/>
          <w:sz w:val="20"/>
          <w:szCs w:val="20"/>
        </w:rPr>
        <w:t>What</w:t>
      </w:r>
      <w:proofErr w:type="gramEnd"/>
      <w:r w:rsidR="00FB75EA" w:rsidRPr="00FB75EA">
        <w:rPr>
          <w:rFonts w:ascii="Arial" w:hAnsi="Arial" w:cs="Arial"/>
          <w:b/>
          <w:sz w:val="20"/>
          <w:szCs w:val="20"/>
        </w:rPr>
        <w:t xml:space="preserve"> was the cost per square metre? </w:t>
      </w:r>
    </w:p>
    <w:p w:rsidR="001E1C0B" w:rsidRDefault="001E1C0B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F95022" w:rsidRDefault="00F95022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1E1C0B" w:rsidRPr="00F95022" w:rsidRDefault="001E1C0B" w:rsidP="001E1C0B">
      <w:pPr>
        <w:pStyle w:val="Default"/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 xml:space="preserve">PROJECT VISION AND INNOVATION </w:t>
      </w:r>
      <w:r w:rsidR="00F95022">
        <w:rPr>
          <w:b/>
          <w:bCs/>
          <w:sz w:val="20"/>
          <w:szCs w:val="20"/>
        </w:rPr>
        <w:br/>
      </w:r>
      <w:r w:rsidR="00FB75EA" w:rsidRPr="00FB75EA">
        <w:rPr>
          <w:b/>
          <w:bCs/>
          <w:sz w:val="20"/>
          <w:szCs w:val="20"/>
        </w:rPr>
        <w:t>Describe, using specific examples, the ways in which the fit out displays innovation in the project concept and in overcoming any floor plate or building complexities.</w:t>
      </w:r>
      <w:proofErr w:type="gramEnd"/>
      <w:r w:rsidR="00FB75EA" w:rsidRPr="00FB75EA">
        <w:rPr>
          <w:b/>
          <w:bCs/>
          <w:sz w:val="20"/>
          <w:szCs w:val="20"/>
        </w:rPr>
        <w:t xml:space="preserve"> This should be described as a </w:t>
      </w:r>
      <w:r w:rsidR="00FB75EA" w:rsidRPr="00F95022">
        <w:rPr>
          <w:b/>
          <w:bCs/>
          <w:sz w:val="20"/>
          <w:szCs w:val="20"/>
        </w:rPr>
        <w:t xml:space="preserve">point of difference. </w:t>
      </w:r>
      <w:r w:rsidRPr="00F95022">
        <w:rPr>
          <w:b/>
          <w:bCs/>
          <w:sz w:val="20"/>
          <w:szCs w:val="20"/>
        </w:rPr>
        <w:t xml:space="preserve">(Limit </w:t>
      </w:r>
      <w:r w:rsidR="00F95022" w:rsidRPr="00F95022">
        <w:rPr>
          <w:b/>
          <w:bCs/>
          <w:sz w:val="20"/>
          <w:szCs w:val="20"/>
        </w:rPr>
        <w:t>800 words</w:t>
      </w:r>
      <w:r w:rsidRPr="00F95022">
        <w:rPr>
          <w:b/>
          <w:bCs/>
          <w:sz w:val="20"/>
          <w:szCs w:val="20"/>
        </w:rPr>
        <w:t xml:space="preserve">) </w:t>
      </w:r>
    </w:p>
    <w:p w:rsidR="002A2AA7" w:rsidRPr="00F95022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F95022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 w:rsidRPr="00F95022">
        <w:rPr>
          <w:rFonts w:ascii="Arial" w:hAnsi="Arial" w:cs="Arial"/>
          <w:b/>
          <w:color w:val="FFFFFF" w:themeColor="background1"/>
          <w:sz w:val="22"/>
        </w:rPr>
        <w:t>ROJECT SYNOPSIS</w:t>
      </w:r>
    </w:p>
    <w:p w:rsidR="00A71BDA" w:rsidRPr="00F95022" w:rsidRDefault="001E1C0B" w:rsidP="002673C5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F95022">
        <w:rPr>
          <w:rFonts w:ascii="Arial" w:hAnsi="Arial" w:cs="Arial"/>
          <w:b/>
          <w:sz w:val="20"/>
          <w:szCs w:val="20"/>
        </w:rPr>
        <w:t xml:space="preserve">CORPORATE AND SOCIAL RESPONSIBILITY </w:t>
      </w:r>
      <w:r w:rsidR="00F95022" w:rsidRPr="00F95022">
        <w:rPr>
          <w:rFonts w:ascii="Arial" w:hAnsi="Arial" w:cs="Arial"/>
          <w:b/>
          <w:sz w:val="20"/>
          <w:szCs w:val="20"/>
        </w:rPr>
        <w:br/>
      </w:r>
      <w:r w:rsidR="00FB75EA" w:rsidRPr="00F95022">
        <w:rPr>
          <w:rFonts w:ascii="Arial" w:hAnsi="Arial" w:cs="Arial"/>
          <w:b/>
          <w:sz w:val="20"/>
          <w:szCs w:val="20"/>
        </w:rPr>
        <w:t>Describe how the fit out demonstrates tangible economic, environmental and social dividends</w:t>
      </w:r>
      <w:r w:rsidR="0097133C" w:rsidRPr="00F95022">
        <w:rPr>
          <w:rFonts w:ascii="Arial" w:hAnsi="Arial" w:cs="Arial"/>
          <w:b/>
          <w:sz w:val="20"/>
          <w:szCs w:val="20"/>
        </w:rPr>
        <w:t xml:space="preserve">. </w:t>
      </w:r>
      <w:r w:rsidR="002A2AA7" w:rsidRPr="00F95022">
        <w:rPr>
          <w:rFonts w:ascii="Arial" w:hAnsi="Arial" w:cs="Arial"/>
          <w:b/>
          <w:sz w:val="20"/>
          <w:szCs w:val="20"/>
        </w:rPr>
        <w:t xml:space="preserve">(Limit </w:t>
      </w:r>
      <w:r w:rsidR="00F95022" w:rsidRPr="00F95022">
        <w:rPr>
          <w:rFonts w:ascii="Arial" w:hAnsi="Arial" w:cs="Arial"/>
          <w:b/>
          <w:bCs/>
          <w:sz w:val="20"/>
          <w:szCs w:val="20"/>
        </w:rPr>
        <w:t>800 words</w:t>
      </w:r>
      <w:r w:rsidR="002A2AA7" w:rsidRPr="00F95022">
        <w:rPr>
          <w:rFonts w:ascii="Arial" w:hAnsi="Arial" w:cs="Arial"/>
          <w:b/>
          <w:sz w:val="20"/>
          <w:szCs w:val="20"/>
        </w:rPr>
        <w:t>)</w:t>
      </w:r>
    </w:p>
    <w:p w:rsidR="002A2AA7" w:rsidRPr="00F95022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1E1C0B" w:rsidRPr="00F95022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F95022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F95022">
        <w:rPr>
          <w:rFonts w:ascii="Arial" w:hAnsi="Arial" w:cs="Arial"/>
          <w:b/>
          <w:sz w:val="20"/>
          <w:szCs w:val="20"/>
        </w:rPr>
        <w:t xml:space="preserve">QUALITY OF DESIGN AND FINISH </w:t>
      </w:r>
      <w:r w:rsidR="00FB75EA" w:rsidRPr="00F95022">
        <w:rPr>
          <w:rFonts w:ascii="Arial" w:hAnsi="Arial" w:cs="Arial"/>
          <w:b/>
          <w:sz w:val="20"/>
          <w:szCs w:val="20"/>
        </w:rPr>
        <w:t xml:space="preserve">Give details explaining the ways in which the fit out exhibits a high quality of architectural design (e.g. unique design solutions and project cost constraints). </w:t>
      </w:r>
      <w:r w:rsidR="00B46D65">
        <w:rPr>
          <w:rFonts w:ascii="Arial" w:hAnsi="Arial" w:cs="Arial"/>
          <w:b/>
          <w:sz w:val="20"/>
          <w:szCs w:val="20"/>
        </w:rPr>
        <w:t xml:space="preserve">A maximum of 3 images will need to be uploaded online. </w:t>
      </w:r>
      <w:r w:rsidRPr="00F95022">
        <w:rPr>
          <w:rFonts w:ascii="Arial" w:hAnsi="Arial" w:cs="Arial"/>
          <w:b/>
          <w:sz w:val="20"/>
          <w:szCs w:val="20"/>
        </w:rPr>
        <w:t xml:space="preserve">(Limit </w:t>
      </w:r>
      <w:r w:rsidR="00F95022" w:rsidRPr="00F95022">
        <w:rPr>
          <w:rFonts w:ascii="Arial" w:hAnsi="Arial" w:cs="Arial"/>
          <w:b/>
          <w:bCs/>
          <w:sz w:val="20"/>
          <w:szCs w:val="20"/>
        </w:rPr>
        <w:t>800 words</w:t>
      </w:r>
      <w:r w:rsidR="00F95022" w:rsidRPr="00F95022">
        <w:rPr>
          <w:rFonts w:ascii="Arial" w:hAnsi="Arial" w:cs="Arial"/>
          <w:b/>
          <w:sz w:val="20"/>
          <w:szCs w:val="20"/>
        </w:rPr>
        <w:t>)</w:t>
      </w:r>
    </w:p>
    <w:p w:rsidR="002A2AA7" w:rsidRPr="00F95022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Pr="00F95022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Pr="00F95022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Pr="00F95022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F95022">
        <w:rPr>
          <w:rFonts w:ascii="Arial" w:hAnsi="Arial" w:cs="Arial"/>
          <w:b/>
          <w:sz w:val="20"/>
          <w:szCs w:val="20"/>
        </w:rPr>
        <w:t xml:space="preserve">ADAPTABILITY </w:t>
      </w:r>
      <w:r w:rsidR="00F95022" w:rsidRPr="00F95022">
        <w:rPr>
          <w:rFonts w:ascii="Arial" w:hAnsi="Arial" w:cs="Arial"/>
          <w:b/>
          <w:sz w:val="20"/>
          <w:szCs w:val="20"/>
        </w:rPr>
        <w:br/>
      </w:r>
      <w:r w:rsidR="00FB75EA" w:rsidRPr="00F95022">
        <w:rPr>
          <w:rFonts w:ascii="Arial" w:hAnsi="Arial" w:cs="Arial"/>
          <w:b/>
          <w:sz w:val="20"/>
          <w:szCs w:val="20"/>
        </w:rPr>
        <w:t xml:space="preserve">Outline how the fit out provides for adaptability to building technology changes and user demands. This should be described as a point of difference. </w:t>
      </w:r>
      <w:r w:rsidRPr="00F95022">
        <w:rPr>
          <w:rFonts w:ascii="Arial" w:hAnsi="Arial" w:cs="Arial"/>
          <w:b/>
          <w:sz w:val="20"/>
          <w:szCs w:val="20"/>
        </w:rPr>
        <w:t xml:space="preserve">(Limit </w:t>
      </w:r>
      <w:r w:rsidR="00F95022" w:rsidRPr="00F95022">
        <w:rPr>
          <w:rFonts w:ascii="Arial" w:hAnsi="Arial" w:cs="Arial"/>
          <w:b/>
          <w:bCs/>
          <w:sz w:val="20"/>
          <w:szCs w:val="20"/>
        </w:rPr>
        <w:t>800 words</w:t>
      </w:r>
      <w:r w:rsidRPr="00F95022">
        <w:rPr>
          <w:rFonts w:ascii="Arial" w:hAnsi="Arial" w:cs="Arial"/>
          <w:b/>
          <w:sz w:val="20"/>
          <w:szCs w:val="20"/>
        </w:rPr>
        <w:t>)</w:t>
      </w:r>
    </w:p>
    <w:p w:rsidR="002673C5" w:rsidRPr="00F95022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Pr="00F95022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Pr="00F95022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F95022" w:rsidRDefault="0097133C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F95022">
        <w:rPr>
          <w:rFonts w:ascii="Arial" w:hAnsi="Arial" w:cs="Arial"/>
          <w:b/>
          <w:sz w:val="20"/>
          <w:szCs w:val="20"/>
        </w:rPr>
        <w:t>USER</w:t>
      </w:r>
      <w:r w:rsidR="00F2793C" w:rsidRPr="00F95022">
        <w:rPr>
          <w:rFonts w:ascii="Arial" w:hAnsi="Arial" w:cs="Arial"/>
          <w:b/>
          <w:sz w:val="20"/>
          <w:szCs w:val="20"/>
        </w:rPr>
        <w:t xml:space="preserve"> </w:t>
      </w:r>
      <w:r w:rsidR="00447DAB" w:rsidRPr="00F95022">
        <w:rPr>
          <w:rFonts w:ascii="Arial" w:hAnsi="Arial" w:cs="Arial"/>
          <w:b/>
          <w:sz w:val="20"/>
          <w:szCs w:val="20"/>
        </w:rPr>
        <w:t xml:space="preserve">SATISFACTION </w:t>
      </w:r>
      <w:r w:rsidR="00F95022" w:rsidRPr="00F95022">
        <w:rPr>
          <w:rFonts w:ascii="Arial" w:hAnsi="Arial" w:cs="Arial"/>
          <w:b/>
          <w:sz w:val="20"/>
          <w:szCs w:val="20"/>
        </w:rPr>
        <w:br/>
      </w:r>
      <w:r w:rsidR="00FB75EA" w:rsidRPr="00F95022">
        <w:rPr>
          <w:rFonts w:ascii="Arial" w:hAnsi="Arial" w:cs="Arial"/>
          <w:b/>
          <w:sz w:val="20"/>
          <w:szCs w:val="20"/>
        </w:rPr>
        <w:t xml:space="preserve">Provide details of how the fit out contributed positively to the user and business objectives </w:t>
      </w:r>
      <w:r w:rsidR="00447DAB" w:rsidRPr="00F95022">
        <w:rPr>
          <w:rFonts w:ascii="Arial" w:hAnsi="Arial" w:cs="Arial"/>
          <w:b/>
          <w:sz w:val="20"/>
          <w:szCs w:val="20"/>
        </w:rPr>
        <w:t xml:space="preserve">(Limit </w:t>
      </w:r>
      <w:r w:rsidR="00F95022" w:rsidRPr="00F95022">
        <w:rPr>
          <w:rFonts w:ascii="Arial" w:hAnsi="Arial" w:cs="Arial"/>
          <w:b/>
          <w:bCs/>
          <w:sz w:val="20"/>
          <w:szCs w:val="20"/>
        </w:rPr>
        <w:t>800 words</w:t>
      </w:r>
      <w:r w:rsidR="00447DAB" w:rsidRPr="00F95022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F95022" w:rsidRPr="008223D8" w:rsidRDefault="00F95022" w:rsidP="00F95022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:rsidR="00F95022" w:rsidRDefault="00F95022" w:rsidP="00F9502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804434" w:rsidRDefault="00804434" w:rsidP="00F95022">
      <w:pPr>
        <w:rPr>
          <w:rFonts w:ascii="Arial" w:hAnsi="Arial" w:cs="Arial"/>
          <w:b/>
          <w:sz w:val="20"/>
          <w:szCs w:val="20"/>
        </w:rPr>
      </w:pPr>
    </w:p>
    <w:p w:rsidR="00804434" w:rsidRDefault="00804434" w:rsidP="00F9502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9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0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p w:rsidR="005A0BA2" w:rsidRDefault="005A0BA2" w:rsidP="00F95022">
      <w:pPr>
        <w:pStyle w:val="no-ereg-styling"/>
        <w:spacing w:beforeLines="60" w:before="144" w:beforeAutospacing="0" w:after="0" w:afterAutospacing="0"/>
      </w:pPr>
    </w:p>
    <w:sectPr w:rsidR="005A0BA2" w:rsidSect="00A71BD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3086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7986" w:rsidRDefault="00EC7986" w:rsidP="00184BC4">
      <w:pPr>
        <w:spacing w:after="0" w:line="240" w:lineRule="auto"/>
      </w:pPr>
      <w:r>
        <w:separator/>
      </w:r>
    </w:p>
  </w:endnote>
  <w:endnote w:type="continuationSeparator" w:id="0">
    <w:p w:rsidR="00EC7986" w:rsidRDefault="00EC7986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0C7A" w:rsidRDefault="00970C7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EC7986" w:rsidRPr="00184BC4" w:rsidRDefault="00EC7986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970C7A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970C7A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EC7986" w:rsidRDefault="00EC798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EC7986" w:rsidRPr="00184BC4" w:rsidRDefault="00EC7986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970C7A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970C7A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EC7986" w:rsidRDefault="00EC79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7986" w:rsidRDefault="00EC7986" w:rsidP="00184BC4">
      <w:pPr>
        <w:spacing w:after="0" w:line="240" w:lineRule="auto"/>
      </w:pPr>
      <w:r>
        <w:separator/>
      </w:r>
    </w:p>
  </w:footnote>
  <w:footnote w:type="continuationSeparator" w:id="0">
    <w:p w:rsidR="00EC7986" w:rsidRDefault="00EC7986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0C7A" w:rsidRDefault="00970C7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7986" w:rsidRDefault="00EC7986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68480" behindDoc="1" locked="0" layoutInCell="1" allowOverlap="1" wp14:anchorId="0B0F4D71" wp14:editId="651A97C7">
          <wp:simplePos x="0" y="0"/>
          <wp:positionH relativeFrom="column">
            <wp:posOffset>-793750</wp:posOffset>
          </wp:positionH>
          <wp:positionV relativeFrom="paragraph">
            <wp:posOffset>-415290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4" name="Picture 4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7986" w:rsidRDefault="00970C7A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312C910" wp14:editId="32B85716">
              <wp:simplePos x="0" y="0"/>
              <wp:positionH relativeFrom="column">
                <wp:posOffset>2123440</wp:posOffset>
              </wp:positionH>
              <wp:positionV relativeFrom="paragraph">
                <wp:posOffset>213360</wp:posOffset>
              </wp:positionV>
              <wp:extent cx="4572000" cy="1047750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1047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970C7A" w:rsidRDefault="00970C7A" w:rsidP="00F95022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bookmarkStart w:id="0" w:name="_GoBack"/>
                          <w:r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Eagle Lighting Australia</w:t>
                          </w:r>
                        </w:p>
                        <w:p w:rsidR="00EC7986" w:rsidRPr="00804434" w:rsidRDefault="00EC7986" w:rsidP="00F95022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804434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Award for Best Workplace Project</w:t>
                          </w:r>
                          <w:bookmarkEnd w:id="0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7.2pt;margin-top:16.8pt;width:5in;height:8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" filled="f" stroked="f">
              <v:textbox>
                <w:txbxContent>
                  <w:p w:rsidR="00970C7A" w:rsidRDefault="00970C7A" w:rsidP="00F95022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bookmarkStart w:id="1" w:name="_GoBack"/>
                    <w:r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Eagle Lighting Australia</w:t>
                    </w:r>
                  </w:p>
                  <w:p w:rsidR="00EC7986" w:rsidRPr="00804434" w:rsidRDefault="00EC7986" w:rsidP="00F95022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 w:rsidRPr="00804434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Award for Best Workplace Project</w:t>
                    </w:r>
                    <w:bookmarkEnd w:id="1"/>
                  </w:p>
                </w:txbxContent>
              </v:textbox>
            </v:shape>
          </w:pict>
        </mc:Fallback>
      </mc:AlternateContent>
    </w:r>
    <w:r>
      <w:rPr>
        <w:noProof/>
        <w:lang w:eastAsia="en-AU"/>
      </w:rPr>
      <w:drawing>
        <wp:anchor distT="0" distB="0" distL="114300" distR="114300" simplePos="0" relativeHeight="251666432" behindDoc="0" locked="0" layoutInCell="1" allowOverlap="1" wp14:anchorId="52B748E4" wp14:editId="5C7441F2">
          <wp:simplePos x="0" y="0"/>
          <wp:positionH relativeFrom="column">
            <wp:posOffset>3704590</wp:posOffset>
          </wp:positionH>
          <wp:positionV relativeFrom="paragraph">
            <wp:posOffset>1546860</wp:posOffset>
          </wp:positionV>
          <wp:extent cx="2940685" cy="69151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LA Log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40685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C7986">
      <w:rPr>
        <w:noProof/>
        <w:lang w:eastAsia="en-AU"/>
      </w:rPr>
      <w:drawing>
        <wp:anchor distT="0" distB="0" distL="114300" distR="114300" simplePos="0" relativeHeight="251670528" behindDoc="1" locked="0" layoutInCell="1" allowOverlap="1" wp14:anchorId="24B35576" wp14:editId="0EE24359">
          <wp:simplePos x="0" y="0"/>
          <wp:positionH relativeFrom="column">
            <wp:posOffset>-793750</wp:posOffset>
          </wp:positionH>
          <wp:positionV relativeFrom="paragraph">
            <wp:posOffset>-339090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5" name="Picture 5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666C0"/>
    <w:rsid w:val="000B6846"/>
    <w:rsid w:val="00176633"/>
    <w:rsid w:val="00184BC4"/>
    <w:rsid w:val="001E1C0B"/>
    <w:rsid w:val="002673C5"/>
    <w:rsid w:val="002A2AA7"/>
    <w:rsid w:val="003D6304"/>
    <w:rsid w:val="003E172C"/>
    <w:rsid w:val="00447DAB"/>
    <w:rsid w:val="004616BC"/>
    <w:rsid w:val="004B1909"/>
    <w:rsid w:val="004F61EE"/>
    <w:rsid w:val="00521873"/>
    <w:rsid w:val="005411A6"/>
    <w:rsid w:val="005A0BA2"/>
    <w:rsid w:val="005D088F"/>
    <w:rsid w:val="00615BF6"/>
    <w:rsid w:val="00727874"/>
    <w:rsid w:val="007B0C1F"/>
    <w:rsid w:val="007D2807"/>
    <w:rsid w:val="007F09D2"/>
    <w:rsid w:val="00804434"/>
    <w:rsid w:val="008442A7"/>
    <w:rsid w:val="00970C7A"/>
    <w:rsid w:val="0097133C"/>
    <w:rsid w:val="00A20EF5"/>
    <w:rsid w:val="00A53E6F"/>
    <w:rsid w:val="00A66B2A"/>
    <w:rsid w:val="00A71BDA"/>
    <w:rsid w:val="00AB35CC"/>
    <w:rsid w:val="00B46D65"/>
    <w:rsid w:val="00B50AED"/>
    <w:rsid w:val="00CB65A6"/>
    <w:rsid w:val="00E07251"/>
    <w:rsid w:val="00EC7986"/>
    <w:rsid w:val="00ED1047"/>
    <w:rsid w:val="00F2793C"/>
    <w:rsid w:val="00F46E12"/>
    <w:rsid w:val="00F95022"/>
    <w:rsid w:val="00FB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F9502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F9502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propertycouncilawards.com.a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kdavidson@propertycouncil.com.au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328E0-14DB-40E8-ACAA-7F0C5CFC8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4048B54</Template>
  <TotalTime>114</TotalTime>
  <Pages>3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2767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9</cp:revision>
  <cp:lastPrinted>2014-11-02T22:52:00Z</cp:lastPrinted>
  <dcterms:created xsi:type="dcterms:W3CDTF">2015-08-11T00:47:00Z</dcterms:created>
  <dcterms:modified xsi:type="dcterms:W3CDTF">2016-08-31T02:18:00Z</dcterms:modified>
</cp:coreProperties>
</file>