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6889" w:rsidRDefault="00B06889" w:rsidP="003E172C">
      <w:pPr>
        <w:spacing w:after="0" w:line="240" w:lineRule="auto"/>
      </w:pPr>
    </w:p>
    <w:p w:rsidR="00E24C76" w:rsidRDefault="00E24C76" w:rsidP="003E172C">
      <w:pPr>
        <w:spacing w:after="0" w:line="240" w:lineRule="auto"/>
      </w:pPr>
    </w:p>
    <w:p w:rsidR="00E24C76" w:rsidRDefault="00E24C76" w:rsidP="003E172C">
      <w:pPr>
        <w:spacing w:after="0" w:line="240" w:lineRule="auto"/>
      </w:pPr>
    </w:p>
    <w:p w:rsidR="00E24C76" w:rsidRPr="006B3E0B" w:rsidRDefault="00E24C76" w:rsidP="003E172C">
      <w:pPr>
        <w:spacing w:after="0" w:line="240" w:lineRule="auto"/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6B3E0B" w:rsidTr="00E15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B3E0B"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</w:tr>
      <w:tr w:rsidR="003E172C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B70ACB" w:rsidRPr="006B3E0B">
              <w:rPr>
                <w:rFonts w:ascii="Arial" w:hAnsi="Arial" w:cs="Arial"/>
                <w:b w:val="0"/>
                <w:sz w:val="20"/>
                <w:szCs w:val="20"/>
              </w:rPr>
              <w:t xml:space="preserve"> NLA sqm</w:t>
            </w:r>
          </w:p>
        </w:tc>
        <w:tc>
          <w:tcPr>
            <w:tcW w:w="6946" w:type="dxa"/>
          </w:tcPr>
          <w:p w:rsidR="003E172C" w:rsidRPr="006B3E0B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Default="000666C0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B70D9E" w:rsidRPr="006B3E0B" w:rsidTr="006509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B3E0B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B70D9E" w:rsidRPr="006B3E0B" w:rsidTr="0065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0D9E" w:rsidRPr="006B3E0B" w:rsidTr="0065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0D9E" w:rsidRPr="006B3E0B" w:rsidTr="0065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0D9E" w:rsidRPr="006B3E0B" w:rsidTr="0065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0D9E" w:rsidRPr="006B3E0B" w:rsidTr="0065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0D9E" w:rsidRPr="006B3E0B" w:rsidTr="006509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70D9E" w:rsidRPr="006B3E0B" w:rsidTr="006509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B70D9E" w:rsidRPr="005D088F" w:rsidRDefault="00B70D9E" w:rsidP="00B70D9E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B70D9E" w:rsidRPr="006B3E0B" w:rsidTr="00650967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B70D9E" w:rsidRPr="006B3E0B" w:rsidRDefault="00B70D9E" w:rsidP="00650967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6B3E0B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B70D9E" w:rsidRDefault="00B70D9E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plans.</w:t>
      </w:r>
    </w:p>
    <w:p w:rsidR="00B70D9E" w:rsidRPr="006B3E0B" w:rsidRDefault="00B70D9E" w:rsidP="00A53E6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518"/>
        <w:gridCol w:w="7371"/>
      </w:tblGrid>
      <w:tr w:rsidR="00A53E6F" w:rsidRPr="006B3E0B" w:rsidTr="00E15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B3E0B"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371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371" w:type="dxa"/>
          </w:tcPr>
          <w:p w:rsidR="00A53E6F" w:rsidRPr="006B3E0B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371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371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371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6889" w:rsidRPr="00B06889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:rsidR="00B06889" w:rsidRPr="00B06889" w:rsidRDefault="00B06889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B06889">
              <w:rPr>
                <w:rFonts w:ascii="Arial" w:hAnsi="Arial" w:cs="Arial"/>
                <w:b w:val="0"/>
                <w:sz w:val="20"/>
                <w:szCs w:val="20"/>
              </w:rPr>
              <w:t>Phone Number (Day)</w:t>
            </w:r>
          </w:p>
        </w:tc>
        <w:tc>
          <w:tcPr>
            <w:tcW w:w="7371" w:type="dxa"/>
          </w:tcPr>
          <w:p w:rsidR="00B06889" w:rsidRPr="00B06889" w:rsidRDefault="00B06889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53E6F" w:rsidRPr="006B3E0B" w:rsidRDefault="00A53E6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6B3E0B" w:rsidTr="00E15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B3E0B">
              <w:rPr>
                <w:rFonts w:ascii="Arial" w:hAnsi="Arial" w:cs="Arial"/>
                <w:b w:val="0"/>
                <w:sz w:val="22"/>
              </w:rPr>
              <w:t>PROJECT TEAM</w:t>
            </w: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Planner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7513" w:type="dxa"/>
          </w:tcPr>
          <w:p w:rsidR="00A53E6F" w:rsidRPr="006B3E0B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71BDA" w:rsidRPr="006B3E0B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7513" w:type="dxa"/>
          </w:tcPr>
          <w:p w:rsidR="00A71BDA" w:rsidRPr="006B3E0B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6B3E0B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46"/>
        <w:gridCol w:w="34"/>
      </w:tblGrid>
      <w:tr w:rsidR="006B3E0B" w:rsidRPr="003E172C" w:rsidTr="00E1582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34" w:type="dxa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5" w:type="dxa"/>
            <w:gridSpan w:val="2"/>
            <w:shd w:val="clear" w:color="auto" w:fill="B2A1C7" w:themeFill="accent4" w:themeFillTint="99"/>
          </w:tcPr>
          <w:p w:rsidR="006B3E0B" w:rsidRPr="003E172C" w:rsidRDefault="006B3E0B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B06889" w:rsidRPr="000666C0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3"/>
          </w:tcPr>
          <w:p w:rsidR="00B06889" w:rsidRPr="008223D8" w:rsidRDefault="00B06889" w:rsidP="00E1582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E15829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B06889" w:rsidRPr="000666C0" w:rsidTr="00B06889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06889" w:rsidRPr="000666C0" w:rsidRDefault="00B06889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  <w:gridSpan w:val="2"/>
          </w:tcPr>
          <w:p w:rsidR="00B06889" w:rsidRPr="000666C0" w:rsidRDefault="00B06889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6889" w:rsidRPr="000666C0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06889" w:rsidRPr="000666C0" w:rsidRDefault="00B06889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  <w:gridSpan w:val="2"/>
          </w:tcPr>
          <w:p w:rsidR="00B06889" w:rsidRPr="000666C0" w:rsidRDefault="00B06889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6889" w:rsidRPr="000666C0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06889" w:rsidRDefault="00B06889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  <w:gridSpan w:val="2"/>
          </w:tcPr>
          <w:p w:rsidR="00B06889" w:rsidRPr="000666C0" w:rsidRDefault="00B06889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6889" w:rsidRPr="000666C0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06889" w:rsidRDefault="00B06889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  <w:gridSpan w:val="2"/>
          </w:tcPr>
          <w:p w:rsidR="00B06889" w:rsidRPr="000666C0" w:rsidRDefault="00B06889" w:rsidP="005B2A8C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6889" w:rsidRPr="000666C0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B06889" w:rsidRDefault="00B06889" w:rsidP="005B2A8C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  <w:gridSpan w:val="2"/>
          </w:tcPr>
          <w:p w:rsidR="00B06889" w:rsidRPr="003E172C" w:rsidRDefault="00B06889" w:rsidP="005B2A8C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B3E0B" w:rsidRPr="00A71BDA" w:rsidRDefault="006B3E0B" w:rsidP="006B3E0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6B3E0B" w:rsidRPr="008223D8" w:rsidTr="00E15829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6B3E0B" w:rsidRPr="008223D8" w:rsidRDefault="006B3E0B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PROJECT SYNOPSIS  </w:t>
            </w:r>
          </w:p>
        </w:tc>
      </w:tr>
    </w:tbl>
    <w:p w:rsidR="006B3E0B" w:rsidRPr="00AE2350" w:rsidRDefault="006B3E0B" w:rsidP="006B3E0B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6B3E0B" w:rsidRDefault="006B3E0B" w:rsidP="006B3E0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6B3E0B" w:rsidRDefault="006B3E0B" w:rsidP="006B3E0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6B3E0B" w:rsidRDefault="006B3E0B" w:rsidP="006B3E0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6B3E0B" w:rsidRPr="00A71BDA" w:rsidRDefault="006B3E0B" w:rsidP="006B3E0B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6B3E0B" w:rsidRPr="008223D8" w:rsidTr="00E15829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6B3E0B" w:rsidRPr="008223D8" w:rsidRDefault="006B3E0B" w:rsidP="00DD524E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MARKETING SYNOPSIS </w:t>
            </w:r>
          </w:p>
        </w:tc>
      </w:tr>
    </w:tbl>
    <w:p w:rsidR="006B3E0B" w:rsidRPr="00AE2350" w:rsidRDefault="006B3E0B" w:rsidP="006B3E0B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6B3E0B" w:rsidRDefault="006B3E0B" w:rsidP="006B3E0B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6B3E0B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color w:val="FFFFFF" w:themeColor="background1"/>
          <w:sz w:val="22"/>
        </w:rPr>
      </w:pPr>
      <w:r w:rsidRPr="006B3E0B">
        <w:rPr>
          <w:rFonts w:ascii="Arial" w:hAnsi="Arial" w:cs="Arial"/>
          <w:color w:val="FFFFFF" w:themeColor="background1"/>
          <w:sz w:val="22"/>
        </w:rPr>
        <w:t>PROJECT SYNOPSIS</w:t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A71BDA" w:rsidRPr="006B3E0B" w:rsidTr="00E15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6B3E0B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Total Project Costs - $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Current Valuation as supported by independent valuation - $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6B3E0B" w:rsidTr="00B068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6B3E0B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6B3E0B"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520" w:type="dxa"/>
          </w:tcPr>
          <w:p w:rsidR="00A71BDA" w:rsidRPr="006B3E0B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B3E0B" w:rsidRDefault="006B3E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56"/>
          <w:szCs w:val="56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6B3E0B" w:rsidTr="00E15829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6B3E0B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6B3E0B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6B3E0B">
        <w:rPr>
          <w:rFonts w:ascii="Arial" w:hAnsi="Arial" w:cs="Arial"/>
          <w:b/>
          <w:sz w:val="20"/>
          <w:szCs w:val="20"/>
        </w:rPr>
        <w:br/>
      </w:r>
      <w:r w:rsidR="00C71863" w:rsidRPr="00C71863">
        <w:rPr>
          <w:rFonts w:ascii="Arial" w:hAnsi="Arial" w:cs="Arial"/>
          <w:b/>
          <w:sz w:val="20"/>
          <w:szCs w:val="20"/>
        </w:rPr>
        <w:t xml:space="preserve">Explain how the development demonstrates the ability to produce financial outcomes that met or exceeded the project’s planned objectives.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 xml:space="preserve">PROJECT VISION AND INNOVATION </w:t>
      </w:r>
      <w:r w:rsidR="006B3E0B">
        <w:rPr>
          <w:b/>
          <w:bCs/>
          <w:sz w:val="20"/>
          <w:szCs w:val="20"/>
        </w:rPr>
        <w:br/>
      </w:r>
      <w:r w:rsidR="00C71863" w:rsidRPr="00C71863">
        <w:rPr>
          <w:b/>
          <w:bCs/>
          <w:sz w:val="20"/>
          <w:szCs w:val="20"/>
        </w:rPr>
        <w:t>Describe, using specific examples, the ways in which the development displays innovation in the project concept and in overcoming site or development complexities.</w:t>
      </w:r>
      <w:proofErr w:type="gramEnd"/>
      <w:r w:rsidR="00C71863" w:rsidRPr="00C71863">
        <w:rPr>
          <w:b/>
          <w:bCs/>
          <w:sz w:val="20"/>
          <w:szCs w:val="20"/>
        </w:rPr>
        <w:t xml:space="preserve"> This should be described as a point of difference </w:t>
      </w:r>
      <w:r>
        <w:rPr>
          <w:b/>
          <w:bCs/>
          <w:sz w:val="20"/>
          <w:szCs w:val="20"/>
        </w:rPr>
        <w:t xml:space="preserve">(Limit </w:t>
      </w:r>
      <w:r w:rsidR="006B3E0B">
        <w:rPr>
          <w:b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6B3E0B">
        <w:rPr>
          <w:rFonts w:ascii="Arial" w:hAnsi="Arial" w:cs="Arial"/>
          <w:b/>
          <w:sz w:val="20"/>
          <w:szCs w:val="20"/>
        </w:rPr>
        <w:br/>
      </w:r>
      <w:r w:rsidR="00C71863" w:rsidRPr="00C71863">
        <w:rPr>
          <w:rFonts w:ascii="Arial" w:hAnsi="Arial" w:cs="Arial"/>
          <w:b/>
          <w:sz w:val="20"/>
          <w:szCs w:val="20"/>
        </w:rPr>
        <w:t xml:space="preserve">Describe how the development demonstrates tangible economic, environmental and social dividends.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6B3E0B">
        <w:rPr>
          <w:rFonts w:ascii="Arial" w:hAnsi="Arial" w:cs="Arial"/>
          <w:b/>
          <w:sz w:val="20"/>
          <w:szCs w:val="20"/>
        </w:rPr>
        <w:br/>
      </w:r>
      <w:proofErr w:type="gramStart"/>
      <w:r w:rsidR="00C71863" w:rsidRPr="00C71863">
        <w:rPr>
          <w:rFonts w:ascii="Arial" w:hAnsi="Arial" w:cs="Arial"/>
          <w:b/>
          <w:sz w:val="20"/>
          <w:szCs w:val="20"/>
        </w:rPr>
        <w:t>Describe</w:t>
      </w:r>
      <w:proofErr w:type="gramEnd"/>
      <w:r w:rsidR="00C71863" w:rsidRPr="00C71863">
        <w:rPr>
          <w:rFonts w:ascii="Arial" w:hAnsi="Arial" w:cs="Arial"/>
          <w:b/>
          <w:sz w:val="20"/>
          <w:szCs w:val="20"/>
        </w:rPr>
        <w:t xml:space="preserve"> how the development exhibits a high quality of architectural design; is compatible with surrounding land uses: and contributed to the success of the development project (e.g. site constraints, unique design solutions, and project cost constraints). </w:t>
      </w:r>
      <w:r w:rsidR="00B06889">
        <w:rPr>
          <w:rFonts w:ascii="Arial" w:hAnsi="Arial" w:cs="Arial"/>
          <w:b/>
          <w:sz w:val="20"/>
          <w:szCs w:val="20"/>
        </w:rPr>
        <w:t xml:space="preserve">A maximum of 3 images will need to be uploaded online.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ADAPTABILITY </w:t>
      </w:r>
      <w:r w:rsidR="006B3E0B">
        <w:rPr>
          <w:rFonts w:ascii="Arial" w:hAnsi="Arial" w:cs="Arial"/>
          <w:b/>
          <w:sz w:val="20"/>
          <w:szCs w:val="20"/>
        </w:rPr>
        <w:br/>
      </w:r>
      <w:r w:rsidR="00C71863" w:rsidRPr="00C71863">
        <w:rPr>
          <w:rFonts w:ascii="Arial" w:hAnsi="Arial" w:cs="Arial"/>
          <w:b/>
          <w:sz w:val="20"/>
          <w:szCs w:val="20"/>
        </w:rPr>
        <w:t xml:space="preserve">Describe how the development provides for adaptability to building technology changes and user demands. This should be described as a point of difference. </w:t>
      </w:r>
      <w:r w:rsidRPr="002673C5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97133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USER</w:t>
      </w:r>
      <w:r w:rsidR="00F2793C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SATISFACTION </w:t>
      </w:r>
      <w:r w:rsidR="006B3E0B">
        <w:rPr>
          <w:rFonts w:ascii="Arial" w:hAnsi="Arial" w:cs="Arial"/>
          <w:b/>
          <w:sz w:val="20"/>
          <w:szCs w:val="20"/>
        </w:rPr>
        <w:br/>
      </w:r>
      <w:r w:rsidR="00C71863" w:rsidRPr="00C71863">
        <w:rPr>
          <w:rFonts w:ascii="Arial" w:hAnsi="Arial" w:cs="Arial"/>
          <w:b/>
          <w:sz w:val="20"/>
          <w:szCs w:val="20"/>
        </w:rPr>
        <w:t xml:space="preserve">Describe, using testimonials from a variety of stakeholders, the extent to which the development has a proven high satisfaction level of all users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="00447DAB" w:rsidRPr="00447DA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76633" w:rsidRPr="001E1C0B" w:rsidRDefault="00176633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6B3E0B">
        <w:rPr>
          <w:rFonts w:ascii="Arial" w:hAnsi="Arial" w:cs="Arial"/>
          <w:b/>
          <w:sz w:val="20"/>
          <w:szCs w:val="20"/>
        </w:rPr>
        <w:br/>
      </w:r>
      <w:r w:rsidR="00C71863" w:rsidRPr="00C71863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="00C71863" w:rsidRPr="00C71863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Pr="005D088F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97133C" w:rsidP="0097133C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97133C">
        <w:rPr>
          <w:rFonts w:ascii="Arial" w:hAnsi="Arial" w:cs="Arial"/>
          <w:b/>
          <w:sz w:val="20"/>
          <w:szCs w:val="20"/>
        </w:rPr>
        <w:t xml:space="preserve">OPERATION &amp; MAINTENANCE </w:t>
      </w:r>
      <w:r w:rsidR="006B3E0B">
        <w:rPr>
          <w:rFonts w:ascii="Arial" w:hAnsi="Arial" w:cs="Arial"/>
          <w:b/>
          <w:sz w:val="20"/>
          <w:szCs w:val="20"/>
        </w:rPr>
        <w:br/>
      </w:r>
      <w:proofErr w:type="gramStart"/>
      <w:r w:rsidR="00C71863" w:rsidRPr="00C71863">
        <w:rPr>
          <w:rFonts w:ascii="Arial" w:hAnsi="Arial" w:cs="Arial"/>
          <w:b/>
          <w:sz w:val="20"/>
          <w:szCs w:val="20"/>
        </w:rPr>
        <w:t>Provide</w:t>
      </w:r>
      <w:proofErr w:type="gramEnd"/>
      <w:r w:rsidR="00C71863" w:rsidRPr="00C71863">
        <w:rPr>
          <w:rFonts w:ascii="Arial" w:hAnsi="Arial" w:cs="Arial"/>
          <w:b/>
          <w:sz w:val="20"/>
          <w:szCs w:val="20"/>
        </w:rPr>
        <w:t xml:space="preserve"> a summary of results achieved, demonstrating the development’s operational efficiency. This should be described as a point of difference. </w:t>
      </w:r>
      <w:r w:rsidRPr="0097133C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Pr="0097133C">
        <w:rPr>
          <w:rFonts w:ascii="Arial" w:hAnsi="Arial" w:cs="Arial"/>
          <w:b/>
          <w:sz w:val="20"/>
          <w:szCs w:val="20"/>
        </w:rPr>
        <w:t>)</w:t>
      </w:r>
    </w:p>
    <w:p w:rsidR="000124A6" w:rsidRDefault="000124A6" w:rsidP="000124A6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</w:p>
    <w:p w:rsidR="000124A6" w:rsidRDefault="000124A6" w:rsidP="00C7186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C71863" w:rsidRPr="00C71863" w:rsidRDefault="000124A6" w:rsidP="00C7186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VISION AND MANAGEMENT </w:t>
      </w:r>
      <w:r w:rsidR="006B3E0B">
        <w:rPr>
          <w:rFonts w:ascii="Arial" w:hAnsi="Arial" w:cs="Arial"/>
          <w:b/>
          <w:sz w:val="20"/>
          <w:szCs w:val="20"/>
        </w:rPr>
        <w:br/>
      </w:r>
      <w:r w:rsidR="00C71863" w:rsidRPr="00C71863">
        <w:rPr>
          <w:rFonts w:ascii="Arial" w:hAnsi="Arial" w:cs="Arial"/>
          <w:b/>
          <w:sz w:val="20"/>
          <w:szCs w:val="20"/>
        </w:rPr>
        <w:t>Explain the ways in which the new development demonstrates it has met key eco-efficiency targets that include superior performance in the following categories:</w:t>
      </w:r>
    </w:p>
    <w:p w:rsidR="00C71863" w:rsidRPr="00C71863" w:rsidRDefault="00C71863" w:rsidP="00C7186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71863">
        <w:rPr>
          <w:rFonts w:ascii="Arial" w:hAnsi="Arial" w:cs="Arial"/>
          <w:b/>
          <w:sz w:val="20"/>
          <w:szCs w:val="20"/>
        </w:rPr>
        <w:t>Energy/greenhouse</w:t>
      </w:r>
    </w:p>
    <w:p w:rsidR="00C71863" w:rsidRPr="00C71863" w:rsidRDefault="00C71863" w:rsidP="00C7186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71863">
        <w:rPr>
          <w:rFonts w:ascii="Arial" w:hAnsi="Arial" w:cs="Arial"/>
          <w:b/>
          <w:sz w:val="20"/>
          <w:szCs w:val="20"/>
        </w:rPr>
        <w:t>Water</w:t>
      </w:r>
    </w:p>
    <w:p w:rsidR="00C71863" w:rsidRPr="00C71863" w:rsidRDefault="00C71863" w:rsidP="00C7186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71863">
        <w:rPr>
          <w:rFonts w:ascii="Arial" w:hAnsi="Arial" w:cs="Arial"/>
          <w:b/>
          <w:sz w:val="20"/>
          <w:szCs w:val="20"/>
        </w:rPr>
        <w:t>Waste</w:t>
      </w:r>
    </w:p>
    <w:p w:rsidR="00C71863" w:rsidRPr="00C71863" w:rsidRDefault="00C71863" w:rsidP="00C71863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71863">
        <w:rPr>
          <w:rFonts w:ascii="Arial" w:hAnsi="Arial" w:cs="Arial"/>
          <w:b/>
          <w:sz w:val="20"/>
          <w:szCs w:val="20"/>
        </w:rPr>
        <w:t>Indoor environmental quality</w:t>
      </w:r>
    </w:p>
    <w:p w:rsidR="00C71863" w:rsidRPr="00C71863" w:rsidRDefault="00C71863" w:rsidP="00C7186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0124A6" w:rsidRDefault="00C71863" w:rsidP="00C7186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C71863">
        <w:rPr>
          <w:rFonts w:ascii="Arial" w:hAnsi="Arial" w:cs="Arial"/>
          <w:b/>
          <w:sz w:val="20"/>
          <w:szCs w:val="20"/>
        </w:rPr>
        <w:t xml:space="preserve">Include the building’s NABERS and Green Star ratings in your response. </w:t>
      </w:r>
      <w:r w:rsidR="000124A6" w:rsidRPr="000124A6">
        <w:rPr>
          <w:rFonts w:ascii="Arial" w:hAnsi="Arial" w:cs="Arial"/>
          <w:b/>
          <w:sz w:val="20"/>
          <w:szCs w:val="20"/>
        </w:rPr>
        <w:t xml:space="preserve">(Limit </w:t>
      </w:r>
      <w:r w:rsidR="006B3E0B">
        <w:rPr>
          <w:rFonts w:ascii="Arial" w:hAnsi="Arial" w:cs="Arial"/>
          <w:b/>
          <w:sz w:val="20"/>
          <w:szCs w:val="20"/>
        </w:rPr>
        <w:t>800 words</w:t>
      </w:r>
      <w:r w:rsidR="000124A6" w:rsidRPr="000124A6">
        <w:rPr>
          <w:rFonts w:ascii="Arial" w:hAnsi="Arial" w:cs="Arial"/>
          <w:b/>
          <w:sz w:val="20"/>
          <w:szCs w:val="20"/>
        </w:rPr>
        <w:t>)</w:t>
      </w:r>
    </w:p>
    <w:p w:rsidR="000124A6" w:rsidRDefault="000124A6" w:rsidP="00C7186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0124A6" w:rsidRDefault="000124A6" w:rsidP="00C71863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6B3E0B" w:rsidRPr="008223D8" w:rsidRDefault="006B3E0B" w:rsidP="006B3E0B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6B3E0B" w:rsidRDefault="006B3E0B" w:rsidP="006B3E0B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5A0BA2" w:rsidRDefault="00E15829" w:rsidP="006B3E0B">
      <w:pPr>
        <w:pStyle w:val="no-ereg-styling"/>
        <w:spacing w:beforeLines="60" w:before="144" w:beforeAutospacing="0" w:after="0" w:afterAutospacing="0"/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5A0BA2" w:rsidSect="00A71B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086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73C5" w:rsidRDefault="002673C5" w:rsidP="00184BC4">
      <w:pPr>
        <w:spacing w:after="0" w:line="240" w:lineRule="auto"/>
      </w:pPr>
      <w:r>
        <w:separator/>
      </w:r>
    </w:p>
  </w:endnote>
  <w:end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C76" w:rsidRDefault="00E24C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24C76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24C76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2673C5" w:rsidRPr="00184BC4" w:rsidRDefault="002673C5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24C76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E24C76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2673C5" w:rsidRDefault="002673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73C5" w:rsidRDefault="002673C5" w:rsidP="00184BC4">
      <w:pPr>
        <w:spacing w:after="0" w:line="240" w:lineRule="auto"/>
      </w:pPr>
      <w:r>
        <w:separator/>
      </w:r>
    </w:p>
  </w:footnote>
  <w:footnote w:type="continuationSeparator" w:id="0">
    <w:p w:rsidR="002673C5" w:rsidRDefault="002673C5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4C76" w:rsidRDefault="00E24C7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E15829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2576" behindDoc="1" locked="0" layoutInCell="1" allowOverlap="1" wp14:anchorId="70EFC5C7" wp14:editId="3983655F">
          <wp:simplePos x="0" y="0"/>
          <wp:positionH relativeFrom="column">
            <wp:posOffset>-793750</wp:posOffset>
          </wp:positionH>
          <wp:positionV relativeFrom="paragraph">
            <wp:posOffset>-396240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73C5" w:rsidRDefault="00E24C76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37A6F6C" wp14:editId="5B1137E2">
              <wp:simplePos x="0" y="0"/>
              <wp:positionH relativeFrom="column">
                <wp:posOffset>2104390</wp:posOffset>
              </wp:positionH>
              <wp:positionV relativeFrom="paragraph">
                <wp:posOffset>-110490</wp:posOffset>
              </wp:positionV>
              <wp:extent cx="4572000" cy="139065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390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E24C76" w:rsidRDefault="00E24C76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bookmarkStart w:id="0" w:name="_GoBack"/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WSP |Parsons Brinckerhoff </w:t>
                          </w:r>
                        </w:p>
                        <w:p w:rsidR="002673C5" w:rsidRPr="00E15829" w:rsidRDefault="002673C5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E1582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</w:t>
                          </w:r>
                          <w:r w:rsidR="00E352F5" w:rsidRPr="00E1582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Best </w:t>
                          </w:r>
                          <w:r w:rsidR="000124A6" w:rsidRPr="00E1582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Sustainable Development</w:t>
                          </w:r>
                          <w:r w:rsidR="00E352F5" w:rsidRPr="00E1582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– </w:t>
                          </w:r>
                          <w:r w:rsidR="00C71863" w:rsidRPr="00E1582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New</w:t>
                          </w:r>
                          <w:r w:rsidR="00E352F5" w:rsidRPr="00E1582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Buildings</w:t>
                          </w:r>
                          <w:bookmarkEnd w:id="0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5.7pt;margin-top:-8.7pt;width:5in;height:10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" filled="f" stroked="f">
              <v:textbox>
                <w:txbxContent>
                  <w:p w:rsidR="00E24C76" w:rsidRDefault="00E24C76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bookmarkStart w:id="1" w:name="_GoBack"/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WSP |Parsons Brinckerhoff </w:t>
                    </w:r>
                  </w:p>
                  <w:p w:rsidR="002673C5" w:rsidRPr="00E15829" w:rsidRDefault="002673C5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E1582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</w:t>
                    </w:r>
                    <w:r w:rsidR="00E352F5" w:rsidRPr="00E1582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Best </w:t>
                    </w:r>
                    <w:r w:rsidR="000124A6" w:rsidRPr="00E1582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Sustainable Development</w:t>
                    </w:r>
                    <w:r w:rsidR="00E352F5" w:rsidRPr="00E1582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– </w:t>
                    </w:r>
                    <w:r w:rsidR="00C71863" w:rsidRPr="00E1582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New</w:t>
                    </w:r>
                    <w:r w:rsidR="00E352F5" w:rsidRPr="00E1582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Buildings</w:t>
                    </w:r>
                    <w:bookmarkEnd w:id="1"/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8480" behindDoc="1" locked="0" layoutInCell="1" allowOverlap="1" wp14:anchorId="26EBE4AF" wp14:editId="42B0CB77">
          <wp:simplePos x="0" y="0"/>
          <wp:positionH relativeFrom="column">
            <wp:posOffset>4037965</wp:posOffset>
          </wp:positionH>
          <wp:positionV relativeFrom="paragraph">
            <wp:posOffset>1613535</wp:posOffset>
          </wp:positionV>
          <wp:extent cx="2473325" cy="427355"/>
          <wp:effectExtent l="0" t="0" r="3175" b="0"/>
          <wp:wrapTight wrapText="bothSides">
            <wp:wrapPolygon edited="0">
              <wp:start x="9816" y="0"/>
              <wp:lineTo x="1331" y="1926"/>
              <wp:lineTo x="0" y="3851"/>
              <wp:lineTo x="0" y="20220"/>
              <wp:lineTo x="998" y="20220"/>
              <wp:lineTo x="21461" y="15406"/>
              <wp:lineTo x="21461" y="2889"/>
              <wp:lineTo x="10647" y="0"/>
              <wp:lineTo x="9816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go_colour_500mmwide_cmyk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73325" cy="4273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5829">
      <w:rPr>
        <w:noProof/>
        <w:lang w:eastAsia="en-AU"/>
      </w:rPr>
      <w:drawing>
        <wp:anchor distT="0" distB="0" distL="114300" distR="114300" simplePos="0" relativeHeight="251670528" behindDoc="1" locked="0" layoutInCell="1" allowOverlap="1" wp14:anchorId="3B05EAC9" wp14:editId="6D0CEB7F">
          <wp:simplePos x="0" y="0"/>
          <wp:positionH relativeFrom="column">
            <wp:posOffset>-793750</wp:posOffset>
          </wp:positionH>
          <wp:positionV relativeFrom="paragraph">
            <wp:posOffset>-377190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75D5C"/>
    <w:multiLevelType w:val="hybridMultilevel"/>
    <w:tmpl w:val="AE28DC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3711D7"/>
    <w:multiLevelType w:val="hybridMultilevel"/>
    <w:tmpl w:val="9B0467F8"/>
    <w:lvl w:ilvl="0" w:tplc="971EE9E6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D173B6"/>
    <w:multiLevelType w:val="hybridMultilevel"/>
    <w:tmpl w:val="B218E7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124A6"/>
    <w:rsid w:val="0001350B"/>
    <w:rsid w:val="000666C0"/>
    <w:rsid w:val="000B2C06"/>
    <w:rsid w:val="000B6846"/>
    <w:rsid w:val="00176633"/>
    <w:rsid w:val="00184BC4"/>
    <w:rsid w:val="001E1C0B"/>
    <w:rsid w:val="002673C5"/>
    <w:rsid w:val="002A2AA7"/>
    <w:rsid w:val="003D6304"/>
    <w:rsid w:val="003E172C"/>
    <w:rsid w:val="00447DAB"/>
    <w:rsid w:val="004616BC"/>
    <w:rsid w:val="004F61EE"/>
    <w:rsid w:val="00521873"/>
    <w:rsid w:val="005A0BA2"/>
    <w:rsid w:val="005D088F"/>
    <w:rsid w:val="00615BF6"/>
    <w:rsid w:val="006B3E0B"/>
    <w:rsid w:val="00707AF8"/>
    <w:rsid w:val="00727874"/>
    <w:rsid w:val="007B0C1F"/>
    <w:rsid w:val="007D2807"/>
    <w:rsid w:val="007F09D2"/>
    <w:rsid w:val="008442A7"/>
    <w:rsid w:val="0097133C"/>
    <w:rsid w:val="00A20EF5"/>
    <w:rsid w:val="00A53E6F"/>
    <w:rsid w:val="00A66B2A"/>
    <w:rsid w:val="00A71BDA"/>
    <w:rsid w:val="00AB35CC"/>
    <w:rsid w:val="00B06889"/>
    <w:rsid w:val="00B50AED"/>
    <w:rsid w:val="00B70ACB"/>
    <w:rsid w:val="00B70D9E"/>
    <w:rsid w:val="00B939D1"/>
    <w:rsid w:val="00C71863"/>
    <w:rsid w:val="00E15829"/>
    <w:rsid w:val="00E24C76"/>
    <w:rsid w:val="00E352F5"/>
    <w:rsid w:val="00ED1047"/>
    <w:rsid w:val="00F2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6B3E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6B3E0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96A831-1C0D-45C5-AF5E-0273CA09A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5E11CF4B</Template>
  <TotalTime>11</TotalTime>
  <Pages>4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4002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9</cp:revision>
  <cp:lastPrinted>2014-11-02T22:52:00Z</cp:lastPrinted>
  <dcterms:created xsi:type="dcterms:W3CDTF">2015-08-11T00:38:00Z</dcterms:created>
  <dcterms:modified xsi:type="dcterms:W3CDTF">2016-08-31T02:17:00Z</dcterms:modified>
</cp:coreProperties>
</file>