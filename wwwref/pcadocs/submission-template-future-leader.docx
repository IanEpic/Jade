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172C" w:rsidRDefault="003E172C" w:rsidP="003E172C">
      <w:pPr>
        <w:spacing w:after="0" w:line="240" w:lineRule="auto"/>
      </w:pPr>
    </w:p>
    <w:p w:rsidR="00DC6AF9" w:rsidRDefault="00DC6AF9" w:rsidP="00DC6AF9">
      <w:pPr>
        <w:spacing w:before="240" w:after="0" w:line="240" w:lineRule="auto"/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3E172C" w:rsidRPr="00A9445F" w:rsidTr="00A048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3E172C" w:rsidRPr="00A9445F" w:rsidRDefault="00C45D23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A9445F">
              <w:rPr>
                <w:rFonts w:ascii="Arial" w:hAnsi="Arial" w:cs="Arial"/>
                <w:b w:val="0"/>
                <w:sz w:val="22"/>
              </w:rPr>
              <w:t xml:space="preserve">FUTURE LEADER </w:t>
            </w:r>
            <w:r w:rsidR="003E172C" w:rsidRPr="00A9445F">
              <w:rPr>
                <w:rFonts w:ascii="Arial" w:hAnsi="Arial" w:cs="Arial"/>
                <w:b w:val="0"/>
                <w:sz w:val="22"/>
              </w:rPr>
              <w:t>DETAILS</w:t>
            </w:r>
          </w:p>
        </w:tc>
      </w:tr>
      <w:tr w:rsidR="003E172C" w:rsidRPr="00A9445F" w:rsidTr="00DC6A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3E172C" w:rsidRPr="00A9445F" w:rsidRDefault="003E172C" w:rsidP="00C45D2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A9445F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513" w:type="dxa"/>
          </w:tcPr>
          <w:p w:rsidR="003E172C" w:rsidRPr="00A9445F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A9445F" w:rsidTr="00DC6A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3E172C" w:rsidRPr="00A9445F" w:rsidRDefault="00C45D23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A9445F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513" w:type="dxa"/>
          </w:tcPr>
          <w:p w:rsidR="003E172C" w:rsidRPr="00A9445F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A9445F" w:rsidTr="00DC6A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3E172C" w:rsidRPr="00A9445F" w:rsidRDefault="00C45D23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A9445F">
              <w:rPr>
                <w:rFonts w:ascii="Arial" w:hAnsi="Arial" w:cs="Arial"/>
                <w:b w:val="0"/>
                <w:sz w:val="20"/>
                <w:szCs w:val="20"/>
              </w:rPr>
              <w:t>Company Name</w:t>
            </w:r>
          </w:p>
        </w:tc>
        <w:tc>
          <w:tcPr>
            <w:tcW w:w="7513" w:type="dxa"/>
          </w:tcPr>
          <w:p w:rsidR="003E172C" w:rsidRPr="00A9445F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A9445F" w:rsidTr="00DC6A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3E172C" w:rsidRPr="00A9445F" w:rsidRDefault="00C45D23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A9445F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513" w:type="dxa"/>
          </w:tcPr>
          <w:p w:rsidR="003E172C" w:rsidRPr="00A9445F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5D23" w:rsidRPr="00A9445F" w:rsidTr="00DC6A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C45D23" w:rsidRPr="00A9445F" w:rsidRDefault="00C45D23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A9445F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513" w:type="dxa"/>
          </w:tcPr>
          <w:p w:rsidR="00C45D23" w:rsidRPr="00A9445F" w:rsidRDefault="00C45D23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5D23" w:rsidRPr="00A9445F" w:rsidTr="00DC6A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C45D23" w:rsidRPr="00A9445F" w:rsidRDefault="00C45D23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A9445F">
              <w:rPr>
                <w:rFonts w:ascii="Arial" w:hAnsi="Arial" w:cs="Arial"/>
                <w:b w:val="0"/>
                <w:sz w:val="20"/>
                <w:szCs w:val="20"/>
              </w:rPr>
              <w:t>Phone Number</w:t>
            </w:r>
            <w:r w:rsidR="00DC6AF9">
              <w:rPr>
                <w:rFonts w:ascii="Arial" w:hAnsi="Arial" w:cs="Arial"/>
                <w:b w:val="0"/>
                <w:sz w:val="20"/>
                <w:szCs w:val="20"/>
              </w:rPr>
              <w:t xml:space="preserve"> (Day)</w:t>
            </w:r>
          </w:p>
        </w:tc>
        <w:tc>
          <w:tcPr>
            <w:tcW w:w="7513" w:type="dxa"/>
          </w:tcPr>
          <w:p w:rsidR="00C45D23" w:rsidRPr="00A9445F" w:rsidRDefault="00C45D23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F3C2C" w:rsidRDefault="006F3C2C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AD3B42" w:rsidRPr="00A9445F" w:rsidTr="005A2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D3B42" w:rsidRPr="00A9445F" w:rsidRDefault="00AD3B42" w:rsidP="005A23FE">
            <w:pPr>
              <w:pStyle w:val="NormalWeb"/>
              <w:tabs>
                <w:tab w:val="left" w:pos="4125"/>
              </w:tabs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A9445F">
              <w:rPr>
                <w:rFonts w:ascii="Arial" w:hAnsi="Arial" w:cs="Arial"/>
                <w:b w:val="0"/>
                <w:sz w:val="22"/>
              </w:rPr>
              <w:t>NOMINATOR / CONTACT PERSON</w:t>
            </w:r>
          </w:p>
        </w:tc>
      </w:tr>
      <w:tr w:rsidR="00AD3B42" w:rsidRPr="00A9445F" w:rsidTr="005A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D3B42" w:rsidRPr="00A9445F" w:rsidRDefault="00AD3B42" w:rsidP="005A23F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A9445F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513" w:type="dxa"/>
          </w:tcPr>
          <w:p w:rsidR="00AD3B42" w:rsidRPr="00A9445F" w:rsidRDefault="00AD3B42" w:rsidP="005A23FE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3B42" w:rsidRPr="00A9445F" w:rsidTr="005A23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D3B42" w:rsidRPr="00A9445F" w:rsidRDefault="00AD3B42" w:rsidP="005A23F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A9445F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513" w:type="dxa"/>
          </w:tcPr>
          <w:p w:rsidR="00AD3B42" w:rsidRPr="00A9445F" w:rsidRDefault="00AD3B42" w:rsidP="005A23FE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3B42" w:rsidRPr="00A9445F" w:rsidTr="005A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D3B42" w:rsidRPr="00A9445F" w:rsidRDefault="00AD3B42" w:rsidP="005A23F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A9445F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513" w:type="dxa"/>
          </w:tcPr>
          <w:p w:rsidR="00AD3B42" w:rsidRPr="00A9445F" w:rsidRDefault="00AD3B42" w:rsidP="005A23FE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3B42" w:rsidRPr="00A9445F" w:rsidTr="005A23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D3B42" w:rsidRPr="00A9445F" w:rsidRDefault="00AD3B42" w:rsidP="005A23F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A9445F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513" w:type="dxa"/>
          </w:tcPr>
          <w:p w:rsidR="00AD3B42" w:rsidRPr="00A9445F" w:rsidRDefault="00AD3B42" w:rsidP="005A23FE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3B42" w:rsidRPr="00A9445F" w:rsidTr="005A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D3B42" w:rsidRPr="00A9445F" w:rsidRDefault="00AD3B42" w:rsidP="005A23F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A9445F">
              <w:rPr>
                <w:rFonts w:ascii="Arial" w:hAnsi="Arial" w:cs="Arial"/>
                <w:b w:val="0"/>
                <w:sz w:val="20"/>
                <w:szCs w:val="20"/>
              </w:rPr>
              <w:t>Contact Number (Day)</w:t>
            </w:r>
          </w:p>
        </w:tc>
        <w:tc>
          <w:tcPr>
            <w:tcW w:w="7513" w:type="dxa"/>
          </w:tcPr>
          <w:p w:rsidR="00AD3B42" w:rsidRPr="00A9445F" w:rsidRDefault="00AD3B42" w:rsidP="005A23FE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3B42" w:rsidRPr="00A9445F" w:rsidTr="005A23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D3B42" w:rsidRPr="00A9445F" w:rsidRDefault="00AD3B42" w:rsidP="005A23F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A9445F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513" w:type="dxa"/>
          </w:tcPr>
          <w:p w:rsidR="00AD3B42" w:rsidRPr="00A9445F" w:rsidRDefault="00AD3B42" w:rsidP="005A23FE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3B42" w:rsidRPr="00A9445F" w:rsidTr="005A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D3B42" w:rsidRPr="00A9445F" w:rsidRDefault="00AD3B42" w:rsidP="005A23F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A9445F"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7513" w:type="dxa"/>
          </w:tcPr>
          <w:p w:rsidR="00AD3B42" w:rsidRPr="00A9445F" w:rsidRDefault="00AD3B42" w:rsidP="005A23FE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D3B42" w:rsidRDefault="00AD3B42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514997" w:rsidRPr="005D088F" w:rsidRDefault="00514997" w:rsidP="00514997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514997" w:rsidRPr="00A9445F" w:rsidTr="0076351A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514997" w:rsidRPr="00A9445F" w:rsidRDefault="00514997" w:rsidP="0076351A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A9445F">
              <w:rPr>
                <w:rFonts w:ascii="Arial" w:hAnsi="Arial" w:cs="Arial"/>
                <w:color w:val="FFFFFF" w:themeColor="background1"/>
                <w:sz w:val="22"/>
              </w:rPr>
              <w:t>ATTACHMENTS</w:t>
            </w:r>
          </w:p>
        </w:tc>
      </w:tr>
    </w:tbl>
    <w:p w:rsidR="00514997" w:rsidRDefault="00514997" w:rsidP="00514997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Please upload a maximum of 6 images (minimum of 4 images is mandatory). Images are to be in a jpg format and high resolution (300dpi) and a maximum file size of 5MB each. If available, attach any videos.</w:t>
      </w:r>
    </w:p>
    <w:p w:rsidR="00514997" w:rsidRDefault="0051499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514997" w:rsidRPr="00A71BDA" w:rsidRDefault="0051499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1809"/>
        <w:gridCol w:w="8080"/>
      </w:tblGrid>
      <w:tr w:rsidR="00DC6AF9" w:rsidRPr="003E172C" w:rsidTr="00A048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DC6AF9" w:rsidRPr="003E172C" w:rsidRDefault="00DC6AF9" w:rsidP="00DC6AF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AWARD CEREMONY DETAILS</w:t>
            </w:r>
          </w:p>
        </w:tc>
      </w:tr>
      <w:tr w:rsidR="00DC6AF9" w:rsidRPr="000666C0" w:rsidTr="00DC6A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</w:tcPr>
          <w:p w:rsidR="00DC6AF9" w:rsidRPr="008223D8" w:rsidRDefault="00DC6AF9" w:rsidP="00A04844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winners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will be presented at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the Innovation &amp; Excellence Awards Gala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Dinner in Sydney on Friday</w:t>
            </w:r>
            <w:proofErr w:type="gramStart"/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>,</w:t>
            </w:r>
            <w:r w:rsidR="00A04844">
              <w:rPr>
                <w:rFonts w:ascii="Arial" w:hAnsi="Arial" w:cs="Arial"/>
                <w:b w:val="0"/>
                <w:sz w:val="20"/>
                <w:szCs w:val="20"/>
              </w:rPr>
              <w:t>5</w:t>
            </w:r>
            <w:proofErr w:type="gramEnd"/>
            <w:r w:rsidR="00A04844">
              <w:rPr>
                <w:rFonts w:ascii="Arial" w:hAnsi="Arial" w:cs="Arial"/>
                <w:b w:val="0"/>
                <w:sz w:val="20"/>
                <w:szCs w:val="20"/>
              </w:rPr>
              <w:t xml:space="preserve"> May 2017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>. Should you be successful in winning this award, who will be receiving the award at the event?</w:t>
            </w:r>
          </w:p>
        </w:tc>
      </w:tr>
      <w:tr w:rsidR="00DC6AF9" w:rsidRPr="000666C0" w:rsidTr="00DC6AF9">
        <w:trPr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C6AF9" w:rsidRPr="000666C0" w:rsidRDefault="00DC6AF9" w:rsidP="00DC6AF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Name</w:t>
            </w:r>
          </w:p>
        </w:tc>
        <w:tc>
          <w:tcPr>
            <w:tcW w:w="8080" w:type="dxa"/>
          </w:tcPr>
          <w:p w:rsidR="00DC6AF9" w:rsidRPr="000666C0" w:rsidRDefault="00DC6AF9" w:rsidP="00DC6AF9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6AF9" w:rsidRPr="000666C0" w:rsidTr="00DC6A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C6AF9" w:rsidRPr="000666C0" w:rsidRDefault="00DC6AF9" w:rsidP="00DC6AF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8080" w:type="dxa"/>
          </w:tcPr>
          <w:p w:rsidR="00DC6AF9" w:rsidRPr="000666C0" w:rsidRDefault="00DC6AF9" w:rsidP="00DC6AF9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6AF9" w:rsidRPr="000666C0" w:rsidTr="00DC6A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C6AF9" w:rsidRDefault="00DC6AF9" w:rsidP="00DC6AF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8080" w:type="dxa"/>
          </w:tcPr>
          <w:p w:rsidR="00DC6AF9" w:rsidRPr="000666C0" w:rsidRDefault="00DC6AF9" w:rsidP="00DC6AF9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6AF9" w:rsidRPr="000666C0" w:rsidTr="00DC6A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C6AF9" w:rsidRDefault="00DC6AF9" w:rsidP="00DC6AF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8080" w:type="dxa"/>
          </w:tcPr>
          <w:p w:rsidR="00DC6AF9" w:rsidRPr="000666C0" w:rsidRDefault="00DC6AF9" w:rsidP="00DC6AF9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6AF9" w:rsidRPr="000666C0" w:rsidTr="00DC6A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C6AF9" w:rsidRDefault="00DC6AF9" w:rsidP="00DC6AF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8080" w:type="dxa"/>
          </w:tcPr>
          <w:p w:rsidR="00DC6AF9" w:rsidRPr="003E172C" w:rsidRDefault="00DC6AF9" w:rsidP="00DC6AF9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580B97" w:rsidRPr="00A71BDA" w:rsidRDefault="00580B9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A71BDA" w:rsidRPr="00A9445F" w:rsidTr="00A04844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A71BDA" w:rsidRPr="00A9445F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A9445F">
              <w:rPr>
                <w:rFonts w:ascii="Arial" w:hAnsi="Arial" w:cs="Arial"/>
                <w:color w:val="FFFFFF" w:themeColor="background1"/>
                <w:sz w:val="22"/>
              </w:rPr>
              <w:t>MARKETING SYNOPSIS</w:t>
            </w:r>
          </w:p>
        </w:tc>
      </w:tr>
    </w:tbl>
    <w:p w:rsidR="00A9445F" w:rsidRPr="00AE2350" w:rsidRDefault="00A9445F" w:rsidP="00A9445F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the organiser in promoting your entry within marketing material, please provide a summary</w:t>
      </w:r>
      <w:r>
        <w:rPr>
          <w:rFonts w:ascii="Arial" w:hAnsi="Arial" w:cs="Arial"/>
          <w:sz w:val="18"/>
          <w:szCs w:val="18"/>
        </w:rPr>
        <w:t xml:space="preserve"> about the nominee</w:t>
      </w:r>
      <w:r w:rsidRPr="00AE2350">
        <w:rPr>
          <w:rFonts w:ascii="Arial" w:hAnsi="Arial" w:cs="Arial"/>
          <w:sz w:val="18"/>
          <w:szCs w:val="18"/>
        </w:rPr>
        <w:t xml:space="preserve"> of no more than 80 words.</w:t>
      </w:r>
    </w:p>
    <w:p w:rsidR="00A71BDA" w:rsidRPr="00C45D23" w:rsidRDefault="00C45D23" w:rsidP="00C45D23">
      <w:pPr>
        <w:rPr>
          <w:rFonts w:ascii="Arial" w:eastAsia="Times New Roman" w:hAnsi="Arial" w:cs="Arial"/>
          <w:sz w:val="20"/>
          <w:szCs w:val="20"/>
          <w:lang w:eastAsia="en-AU"/>
        </w:rPr>
      </w:pPr>
      <w:r>
        <w:rPr>
          <w:rFonts w:ascii="Arial" w:hAnsi="Arial" w:cs="Arial"/>
          <w:sz w:val="20"/>
          <w:szCs w:val="20"/>
        </w:rPr>
        <w:br w:type="page"/>
      </w: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1E1C0B" w:rsidRPr="00A9445F" w:rsidTr="00A04844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1E1C0B" w:rsidRPr="00A9445F" w:rsidRDefault="001E1C0B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A9445F">
              <w:rPr>
                <w:rFonts w:ascii="Arial" w:hAnsi="Arial" w:cs="Arial"/>
                <w:color w:val="FFFFFF" w:themeColor="background1"/>
                <w:sz w:val="22"/>
              </w:rPr>
              <w:lastRenderedPageBreak/>
              <w:t>CRITERIA</w:t>
            </w:r>
          </w:p>
        </w:tc>
      </w:tr>
    </w:tbl>
    <w:p w:rsidR="00A04844" w:rsidRDefault="00A04844" w:rsidP="00C45D23">
      <w:pPr>
        <w:pStyle w:val="NormalWeb"/>
        <w:spacing w:before="24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C45D23" w:rsidRPr="00C45D23" w:rsidRDefault="00C45D23" w:rsidP="00C45D23">
      <w:pPr>
        <w:pStyle w:val="NormalWeb"/>
        <w:spacing w:before="24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C45D23">
        <w:rPr>
          <w:rFonts w:ascii="Arial" w:hAnsi="Arial" w:cs="Arial"/>
          <w:b/>
          <w:sz w:val="20"/>
          <w:szCs w:val="20"/>
        </w:rPr>
        <w:t>CAREER PROFILE</w:t>
      </w:r>
    </w:p>
    <w:p w:rsidR="00C45D23" w:rsidRPr="00C45D23" w:rsidRDefault="00C45D23" w:rsidP="00C45D23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C45D23">
        <w:rPr>
          <w:rFonts w:ascii="Arial" w:hAnsi="Arial" w:cs="Arial"/>
          <w:b/>
          <w:sz w:val="20"/>
          <w:szCs w:val="20"/>
        </w:rPr>
        <w:t>Outline the entrant’s career goals and their outstanding commitment to the property industry and community. Include:</w:t>
      </w:r>
    </w:p>
    <w:p w:rsidR="00C45D23" w:rsidRPr="00C45D23" w:rsidRDefault="00C45D23" w:rsidP="00C45D23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C45D23">
        <w:rPr>
          <w:rFonts w:ascii="Arial" w:hAnsi="Arial" w:cs="Arial"/>
          <w:b/>
          <w:sz w:val="20"/>
          <w:szCs w:val="20"/>
        </w:rPr>
        <w:t>Education</w:t>
      </w:r>
    </w:p>
    <w:p w:rsidR="00C45D23" w:rsidRPr="00C45D23" w:rsidRDefault="00C45D23" w:rsidP="00C45D23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C45D23">
        <w:rPr>
          <w:rFonts w:ascii="Arial" w:hAnsi="Arial" w:cs="Arial"/>
          <w:b/>
          <w:sz w:val="20"/>
          <w:szCs w:val="20"/>
        </w:rPr>
        <w:t>Academic achievements</w:t>
      </w:r>
    </w:p>
    <w:p w:rsidR="00C45D23" w:rsidRPr="00C45D23" w:rsidRDefault="00C45D23" w:rsidP="00C45D23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C45D23">
        <w:rPr>
          <w:rFonts w:ascii="Arial" w:hAnsi="Arial" w:cs="Arial"/>
          <w:b/>
          <w:sz w:val="20"/>
          <w:szCs w:val="20"/>
        </w:rPr>
        <w:t>Employment history</w:t>
      </w:r>
    </w:p>
    <w:p w:rsidR="00C45D23" w:rsidRPr="00C45D23" w:rsidRDefault="00C45D23" w:rsidP="00C45D23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C45D23">
        <w:rPr>
          <w:rFonts w:ascii="Arial" w:hAnsi="Arial" w:cs="Arial"/>
          <w:b/>
          <w:sz w:val="20"/>
          <w:szCs w:val="20"/>
        </w:rPr>
        <w:t>Professional development</w:t>
      </w:r>
    </w:p>
    <w:p w:rsidR="00C45D23" w:rsidRPr="00C45D23" w:rsidRDefault="00C45D23" w:rsidP="00C45D23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C45D23">
        <w:rPr>
          <w:rFonts w:ascii="Arial" w:hAnsi="Arial" w:cs="Arial"/>
          <w:b/>
          <w:sz w:val="20"/>
          <w:szCs w:val="20"/>
        </w:rPr>
        <w:t>Internal business contributions</w:t>
      </w:r>
    </w:p>
    <w:p w:rsidR="00C45D23" w:rsidRPr="00C45D23" w:rsidRDefault="00C45D23" w:rsidP="00C45D23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C45D23">
        <w:rPr>
          <w:rFonts w:ascii="Arial" w:hAnsi="Arial" w:cs="Arial"/>
          <w:b/>
          <w:sz w:val="20"/>
          <w:szCs w:val="20"/>
        </w:rPr>
        <w:t>Achievement of business and personal goals</w:t>
      </w:r>
    </w:p>
    <w:p w:rsidR="001E1C0B" w:rsidRDefault="00C45D23" w:rsidP="00C45D23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C45D23">
        <w:rPr>
          <w:rFonts w:ascii="Arial" w:hAnsi="Arial" w:cs="Arial"/>
          <w:b/>
          <w:sz w:val="20"/>
          <w:szCs w:val="20"/>
        </w:rPr>
        <w:t>Career challenges. (Limit 1200 words)</w:t>
      </w:r>
    </w:p>
    <w:p w:rsidR="00C45D23" w:rsidRDefault="00C45D23" w:rsidP="00C45D23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C45D23" w:rsidRDefault="00C45D23" w:rsidP="00C45D2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A04844" w:rsidRDefault="00A04844" w:rsidP="00C45D2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C45D23" w:rsidRDefault="00C45D23" w:rsidP="00C45D2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A9445F" w:rsidRDefault="00A9445F" w:rsidP="00C45D2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A04844" w:rsidRDefault="00A04844" w:rsidP="00C45D2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C45D23" w:rsidRDefault="00C45D23" w:rsidP="00C45D2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C45D23" w:rsidRDefault="00C45D23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C45D23" w:rsidRPr="00C45D23" w:rsidRDefault="00C45D23" w:rsidP="00C45D23">
      <w:pPr>
        <w:pStyle w:val="Default"/>
        <w:rPr>
          <w:b/>
          <w:bCs/>
          <w:sz w:val="20"/>
          <w:szCs w:val="20"/>
        </w:rPr>
      </w:pPr>
      <w:r w:rsidRPr="00C45D23">
        <w:rPr>
          <w:b/>
          <w:bCs/>
          <w:sz w:val="20"/>
          <w:szCs w:val="20"/>
        </w:rPr>
        <w:t xml:space="preserve">INDUSTRY CONTRIBUTION </w:t>
      </w:r>
    </w:p>
    <w:p w:rsidR="00C45D23" w:rsidRPr="00C45D23" w:rsidRDefault="00C45D23" w:rsidP="00C45D23">
      <w:pPr>
        <w:pStyle w:val="Default"/>
        <w:rPr>
          <w:b/>
          <w:bCs/>
          <w:sz w:val="20"/>
          <w:szCs w:val="20"/>
        </w:rPr>
      </w:pPr>
      <w:r w:rsidRPr="00C45D23">
        <w:rPr>
          <w:b/>
          <w:bCs/>
          <w:sz w:val="20"/>
          <w:szCs w:val="20"/>
        </w:rPr>
        <w:t>Address how the entrant has made a significant contribution to the property industry.</w:t>
      </w:r>
    </w:p>
    <w:p w:rsidR="00C45D23" w:rsidRPr="00C45D23" w:rsidRDefault="00C45D23" w:rsidP="00C45D23">
      <w:pPr>
        <w:pStyle w:val="Default"/>
        <w:rPr>
          <w:b/>
          <w:bCs/>
          <w:sz w:val="20"/>
          <w:szCs w:val="20"/>
        </w:rPr>
      </w:pPr>
      <w:r w:rsidRPr="00C45D23">
        <w:rPr>
          <w:b/>
          <w:bCs/>
          <w:sz w:val="20"/>
          <w:szCs w:val="20"/>
        </w:rPr>
        <w:t>List 3 projects that the entrant has been directly involved with which has shaped Australia’s landscape. Describe how the entrant outlined the following elements for each project:</w:t>
      </w:r>
    </w:p>
    <w:p w:rsidR="00C45D23" w:rsidRPr="00C45D23" w:rsidRDefault="00C45D23" w:rsidP="00C45D23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C45D23">
        <w:rPr>
          <w:b/>
          <w:bCs/>
          <w:sz w:val="20"/>
          <w:szCs w:val="20"/>
        </w:rPr>
        <w:t>Economic, social and environmental impacts</w:t>
      </w:r>
    </w:p>
    <w:p w:rsidR="00C45D23" w:rsidRPr="00C45D23" w:rsidRDefault="00C45D23" w:rsidP="00C45D23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C45D23">
        <w:rPr>
          <w:b/>
          <w:bCs/>
          <w:sz w:val="20"/>
          <w:szCs w:val="20"/>
        </w:rPr>
        <w:t>Innovation</w:t>
      </w:r>
    </w:p>
    <w:p w:rsidR="00C45D23" w:rsidRPr="00C45D23" w:rsidRDefault="00C45D23" w:rsidP="00C45D23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C45D23">
        <w:rPr>
          <w:b/>
          <w:bCs/>
          <w:sz w:val="20"/>
          <w:szCs w:val="20"/>
        </w:rPr>
        <w:t>Individual/team contributions</w:t>
      </w:r>
    </w:p>
    <w:p w:rsidR="00C45D23" w:rsidRPr="00C45D23" w:rsidRDefault="00C45D23" w:rsidP="00C45D23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C45D23">
        <w:rPr>
          <w:b/>
          <w:bCs/>
          <w:sz w:val="20"/>
          <w:szCs w:val="20"/>
        </w:rPr>
        <w:t>Challenges faced and how they were resolved</w:t>
      </w:r>
    </w:p>
    <w:p w:rsidR="00C45D23" w:rsidRPr="00C45D23" w:rsidRDefault="00C45D23" w:rsidP="00C45D23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C45D23">
        <w:rPr>
          <w:b/>
          <w:bCs/>
          <w:sz w:val="20"/>
          <w:szCs w:val="20"/>
        </w:rPr>
        <w:t>Project testimonials, press articles, awards and certificates (upload testimonials online)</w:t>
      </w:r>
    </w:p>
    <w:p w:rsidR="001E1C0B" w:rsidRDefault="00C45D23" w:rsidP="00C45D23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C45D23">
        <w:rPr>
          <w:b/>
          <w:bCs/>
          <w:sz w:val="20"/>
          <w:szCs w:val="20"/>
        </w:rPr>
        <w:t>Testimonials from work colleagues/business associates on performance</w:t>
      </w:r>
      <w:r>
        <w:rPr>
          <w:b/>
          <w:bCs/>
          <w:sz w:val="20"/>
          <w:szCs w:val="20"/>
        </w:rPr>
        <w:t xml:space="preserve">. (upload testimonials online)  </w:t>
      </w:r>
      <w:r w:rsidRPr="00C45D23">
        <w:rPr>
          <w:b/>
          <w:bCs/>
          <w:sz w:val="20"/>
          <w:szCs w:val="20"/>
        </w:rPr>
        <w:t xml:space="preserve">(Unlimited words) </w:t>
      </w:r>
      <w:r w:rsidR="001E1C0B">
        <w:rPr>
          <w:b/>
          <w:bCs/>
          <w:sz w:val="20"/>
          <w:szCs w:val="20"/>
        </w:rPr>
        <w:t xml:space="preserve"> </w:t>
      </w:r>
    </w:p>
    <w:p w:rsidR="00C45D23" w:rsidRDefault="00C45D23" w:rsidP="00C45D23">
      <w:pPr>
        <w:pStyle w:val="Default"/>
        <w:rPr>
          <w:sz w:val="20"/>
          <w:szCs w:val="20"/>
        </w:rPr>
      </w:pPr>
    </w:p>
    <w:p w:rsidR="00A9445F" w:rsidRDefault="00A9445F" w:rsidP="00C45D23">
      <w:pPr>
        <w:pStyle w:val="Default"/>
        <w:rPr>
          <w:sz w:val="20"/>
          <w:szCs w:val="20"/>
        </w:rPr>
      </w:pPr>
    </w:p>
    <w:p w:rsidR="00C45D23" w:rsidRDefault="00C45D23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04844" w:rsidRDefault="00A04844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04844" w:rsidRDefault="00A04844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C45D23" w:rsidRDefault="00C45D23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Pr="003E172C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PROJECT SYNOPSIS</w:t>
      </w:r>
    </w:p>
    <w:p w:rsidR="00C45D23" w:rsidRDefault="00C45D23" w:rsidP="00C45D23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KEY CHALLENGES</w:t>
      </w:r>
      <w:r>
        <w:rPr>
          <w:rFonts w:ascii="Arial" w:hAnsi="Arial" w:cs="Arial"/>
          <w:b/>
          <w:sz w:val="20"/>
          <w:szCs w:val="20"/>
        </w:rPr>
        <w:br/>
      </w:r>
      <w:proofErr w:type="gramStart"/>
      <w:r w:rsidRPr="00C45D23">
        <w:rPr>
          <w:rFonts w:ascii="Arial" w:hAnsi="Arial" w:cs="Arial"/>
          <w:b/>
          <w:sz w:val="20"/>
          <w:szCs w:val="20"/>
        </w:rPr>
        <w:t>What</w:t>
      </w:r>
      <w:proofErr w:type="gramEnd"/>
      <w:r w:rsidRPr="00C45D23">
        <w:rPr>
          <w:rFonts w:ascii="Arial" w:hAnsi="Arial" w:cs="Arial"/>
          <w:b/>
          <w:sz w:val="20"/>
          <w:szCs w:val="20"/>
        </w:rPr>
        <w:t xml:space="preserve"> are the primary challenges which face the property</w:t>
      </w:r>
      <w:r>
        <w:rPr>
          <w:rFonts w:ascii="Arial" w:hAnsi="Arial" w:cs="Arial"/>
          <w:b/>
          <w:sz w:val="20"/>
          <w:szCs w:val="20"/>
        </w:rPr>
        <w:t xml:space="preserve"> industry in the next 20 years?</w:t>
      </w:r>
      <w:r>
        <w:rPr>
          <w:rFonts w:ascii="Arial" w:hAnsi="Arial" w:cs="Arial"/>
          <w:b/>
          <w:sz w:val="20"/>
          <w:szCs w:val="20"/>
        </w:rPr>
        <w:br/>
      </w:r>
      <w:r w:rsidRPr="00C45D23">
        <w:rPr>
          <w:rFonts w:ascii="Arial" w:hAnsi="Arial" w:cs="Arial"/>
          <w:b/>
          <w:sz w:val="20"/>
          <w:szCs w:val="20"/>
        </w:rPr>
        <w:t xml:space="preserve">What should industry leaders be doing now to address these challenges? </w:t>
      </w:r>
      <w:proofErr w:type="gramStart"/>
      <w:r w:rsidRPr="00C45D23">
        <w:rPr>
          <w:rFonts w:ascii="Arial" w:hAnsi="Arial" w:cs="Arial"/>
          <w:b/>
          <w:sz w:val="20"/>
          <w:szCs w:val="20"/>
        </w:rPr>
        <w:t>(Unlimited words).</w:t>
      </w:r>
      <w:proofErr w:type="gramEnd"/>
    </w:p>
    <w:p w:rsidR="005D088F" w:rsidRDefault="005D088F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7D2807" w:rsidRDefault="007D2807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A04844" w:rsidRDefault="00A04844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A04844" w:rsidRDefault="00A04844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A04844" w:rsidRDefault="00A04844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A04844" w:rsidRDefault="00A04844" w:rsidP="00A9445F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A04844" w:rsidRPr="008223D8" w:rsidRDefault="00A04844" w:rsidP="00A9445F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A9445F" w:rsidRDefault="00A9445F" w:rsidP="00A9445F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For further information or assistance please contact: </w:t>
      </w:r>
    </w:p>
    <w:p w:rsidR="00A04844" w:rsidRPr="0046186C" w:rsidRDefault="00A04844" w:rsidP="00A04844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Kaitlyn Davidson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National Awards Coordinator</w:t>
      </w:r>
      <w:r>
        <w:rPr>
          <w:rFonts w:ascii="Arial" w:hAnsi="Arial" w:cs="Arial"/>
          <w:b/>
          <w:sz w:val="20"/>
          <w:szCs w:val="20"/>
        </w:rPr>
        <w:br/>
      </w:r>
      <w:r w:rsidRPr="00A75DF8">
        <w:rPr>
          <w:rFonts w:ascii="Arial" w:hAnsi="Arial" w:cs="Arial"/>
          <w:sz w:val="20"/>
          <w:szCs w:val="20"/>
        </w:rPr>
        <w:t>Property Council of Australia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P: 02 9033 1945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E: </w:t>
      </w:r>
      <w:hyperlink r:id="rId9" w:history="1">
        <w:r w:rsidRPr="0013573B">
          <w:rPr>
            <w:rStyle w:val="Hyperlink"/>
            <w:rFonts w:ascii="Arial" w:hAnsi="Arial" w:cs="Arial"/>
            <w:sz w:val="20"/>
            <w:szCs w:val="20"/>
          </w:rPr>
          <w:t>kdavidson@propertycouncil.com.au</w:t>
        </w:r>
      </w:hyperlink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W: </w:t>
      </w:r>
      <w:hyperlink r:id="rId10" w:history="1">
        <w:r w:rsidRPr="000C6517">
          <w:rPr>
            <w:rStyle w:val="Hyperlink"/>
            <w:rFonts w:ascii="Arial" w:hAnsi="Arial" w:cs="Arial"/>
            <w:sz w:val="20"/>
            <w:szCs w:val="20"/>
          </w:rPr>
          <w:t>www.propertycouncilawards.com.au</w:t>
        </w:r>
      </w:hyperlink>
    </w:p>
    <w:p w:rsidR="003D6304" w:rsidRPr="007B0C1F" w:rsidRDefault="003D6304" w:rsidP="00A66B2A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5A0BA2" w:rsidRDefault="005A0BA2" w:rsidP="00A66B2A"/>
    <w:sectPr w:rsidR="005A0BA2" w:rsidSect="00A71BD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3086" w:right="991" w:bottom="1276" w:left="1276" w:header="624" w:footer="4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6AF9" w:rsidRDefault="00DC6AF9" w:rsidP="00184BC4">
      <w:pPr>
        <w:spacing w:after="0" w:line="240" w:lineRule="auto"/>
      </w:pPr>
      <w:r>
        <w:separator/>
      </w:r>
    </w:p>
  </w:endnote>
  <w:endnote w:type="continuationSeparator" w:id="0">
    <w:p w:rsidR="00DC6AF9" w:rsidRDefault="00DC6AF9" w:rsidP="00184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4844" w:rsidRDefault="00A0484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8616644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385921902"/>
          <w:docPartObj>
            <w:docPartGallery w:val="Page Numbers (Top of Page)"/>
            <w:docPartUnique/>
          </w:docPartObj>
        </w:sdtPr>
        <w:sdtEndPr/>
        <w:sdtContent>
          <w:p w:rsidR="00DC6AF9" w:rsidRPr="00184BC4" w:rsidRDefault="00DC6AF9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334FBF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334FBF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DC6AF9" w:rsidRDefault="00DC6AF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955432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1781605148"/>
          <w:docPartObj>
            <w:docPartGallery w:val="Page Numbers (Top of Page)"/>
            <w:docPartUnique/>
          </w:docPartObj>
        </w:sdtPr>
        <w:sdtEndPr/>
        <w:sdtContent>
          <w:p w:rsidR="00DC6AF9" w:rsidRPr="00184BC4" w:rsidRDefault="00DC6AF9" w:rsidP="00A66B2A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334FBF">
              <w:rPr>
                <w:rFonts w:ascii="Arial" w:hAnsi="Arial" w:cs="Arial"/>
                <w:bCs/>
                <w:noProof/>
                <w:sz w:val="18"/>
                <w:szCs w:val="18"/>
              </w:rPr>
              <w:t>1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334FBF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DC6AF9" w:rsidRDefault="00DC6AF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6AF9" w:rsidRDefault="00DC6AF9" w:rsidP="00184BC4">
      <w:pPr>
        <w:spacing w:after="0" w:line="240" w:lineRule="auto"/>
      </w:pPr>
      <w:r>
        <w:separator/>
      </w:r>
    </w:p>
  </w:footnote>
  <w:footnote w:type="continuationSeparator" w:id="0">
    <w:p w:rsidR="00DC6AF9" w:rsidRDefault="00DC6AF9" w:rsidP="00184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4844" w:rsidRDefault="00A0484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6AF9" w:rsidRDefault="00A04844" w:rsidP="004F61EE">
    <w:pPr>
      <w:pStyle w:val="Header"/>
      <w:tabs>
        <w:tab w:val="clear" w:pos="4513"/>
        <w:tab w:val="clear" w:pos="9026"/>
      </w:tabs>
    </w:pPr>
    <w:r>
      <w:rPr>
        <w:noProof/>
        <w:lang w:eastAsia="en-AU"/>
      </w:rPr>
      <w:drawing>
        <wp:anchor distT="0" distB="0" distL="114300" distR="114300" simplePos="0" relativeHeight="251672576" behindDoc="1" locked="0" layoutInCell="1" allowOverlap="1" wp14:anchorId="78D0AD43" wp14:editId="7893CA4A">
          <wp:simplePos x="0" y="0"/>
          <wp:positionH relativeFrom="column">
            <wp:posOffset>-793750</wp:posOffset>
          </wp:positionH>
          <wp:positionV relativeFrom="paragraph">
            <wp:posOffset>-386715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5" name="Picture 5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6AF9" w:rsidRDefault="00334FBF" w:rsidP="00A66B2A">
    <w:pPr>
      <w:pStyle w:val="Header"/>
      <w:tabs>
        <w:tab w:val="clear" w:pos="4513"/>
      </w:tabs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114ACD9" wp14:editId="6137CBE9">
              <wp:simplePos x="0" y="0"/>
              <wp:positionH relativeFrom="column">
                <wp:posOffset>2104390</wp:posOffset>
              </wp:positionH>
              <wp:positionV relativeFrom="paragraph">
                <wp:posOffset>175260</wp:posOffset>
              </wp:positionV>
              <wp:extent cx="4572000" cy="1162050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1162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34FBF" w:rsidRDefault="00334FBF" w:rsidP="00A04844">
                          <w:pPr>
                            <w:pStyle w:val="NoSpacing"/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bookmarkStart w:id="0" w:name="_GoBack"/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>du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 Chateau Chun </w:t>
                          </w:r>
                        </w:p>
                        <w:p w:rsidR="00DC6AF9" w:rsidRPr="00A04844" w:rsidRDefault="00DC6AF9" w:rsidP="00A04844">
                          <w:pPr>
                            <w:pStyle w:val="NoSpacing"/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 w:rsidRPr="00A04844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Award for Future Leader </w:t>
                          </w:r>
                          <w:r w:rsidRPr="00A04844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br/>
                            <w:t>of the Year</w:t>
                          </w:r>
                          <w:bookmarkEnd w:id="0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65.7pt;margin-top:13.8pt;width:5in;height:9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" filled="f" stroked="f">
              <v:textbox>
                <w:txbxContent>
                  <w:p w:rsidR="00334FBF" w:rsidRDefault="00334FBF" w:rsidP="00A04844">
                    <w:pPr>
                      <w:pStyle w:val="NoSpacing"/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bookmarkStart w:id="1" w:name="_GoBack"/>
                    <w:proofErr w:type="gramStart"/>
                    <w:r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>du</w:t>
                    </w:r>
                    <w:proofErr w:type="gramEnd"/>
                    <w:r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 Chateau Chun </w:t>
                    </w:r>
                  </w:p>
                  <w:p w:rsidR="00DC6AF9" w:rsidRPr="00A04844" w:rsidRDefault="00DC6AF9" w:rsidP="00A04844">
                    <w:pPr>
                      <w:pStyle w:val="NoSpacing"/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r w:rsidRPr="00A04844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Award for Future Leader </w:t>
                    </w:r>
                    <w:r w:rsidRPr="00A04844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br/>
                      <w:t>of the Year</w:t>
                    </w:r>
                    <w:bookmarkEnd w:id="1"/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b/>
        <w:noProof/>
        <w:color w:val="7030A0"/>
        <w:sz w:val="40"/>
        <w:szCs w:val="40"/>
        <w:lang w:eastAsia="en-AU"/>
      </w:rPr>
      <w:drawing>
        <wp:anchor distT="0" distB="0" distL="114300" distR="114300" simplePos="0" relativeHeight="251673600" behindDoc="1" locked="0" layoutInCell="1" allowOverlap="1" wp14:anchorId="6CBD734A" wp14:editId="3AFCD8C4">
          <wp:simplePos x="0" y="0"/>
          <wp:positionH relativeFrom="column">
            <wp:posOffset>3780790</wp:posOffset>
          </wp:positionH>
          <wp:positionV relativeFrom="paragraph">
            <wp:posOffset>1584960</wp:posOffset>
          </wp:positionV>
          <wp:extent cx="2840355" cy="228600"/>
          <wp:effectExtent l="0" t="0" r="0" b="0"/>
          <wp:wrapTight wrapText="bothSides">
            <wp:wrapPolygon edited="0">
              <wp:start x="435" y="0"/>
              <wp:lineTo x="0" y="5400"/>
              <wp:lineTo x="0" y="19800"/>
              <wp:lineTo x="21441" y="19800"/>
              <wp:lineTo x="21441" y="0"/>
              <wp:lineTo x="435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CC_wmf_versi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0355" cy="22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04844">
      <w:rPr>
        <w:noProof/>
        <w:lang w:eastAsia="en-AU"/>
      </w:rPr>
      <w:drawing>
        <wp:anchor distT="0" distB="0" distL="114300" distR="114300" simplePos="0" relativeHeight="251670528" behindDoc="1" locked="0" layoutInCell="1" allowOverlap="1" wp14:anchorId="2EF01FAA" wp14:editId="4CFB946D">
          <wp:simplePos x="0" y="0"/>
          <wp:positionH relativeFrom="column">
            <wp:posOffset>-793750</wp:posOffset>
          </wp:positionH>
          <wp:positionV relativeFrom="paragraph">
            <wp:posOffset>-386715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4" name="Picture 4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13364"/>
    <w:multiLevelType w:val="hybridMultilevel"/>
    <w:tmpl w:val="7ADCB12C"/>
    <w:lvl w:ilvl="0" w:tplc="31F2980C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79755B"/>
    <w:multiLevelType w:val="hybridMultilevel"/>
    <w:tmpl w:val="EE8C01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5959D8"/>
    <w:multiLevelType w:val="hybridMultilevel"/>
    <w:tmpl w:val="04D25B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DA3A3A"/>
    <w:multiLevelType w:val="multilevel"/>
    <w:tmpl w:val="17E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DC73AA"/>
    <w:multiLevelType w:val="hybridMultilevel"/>
    <w:tmpl w:val="6242F222"/>
    <w:lvl w:ilvl="0" w:tplc="B25C13FE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C60974"/>
    <w:multiLevelType w:val="hybridMultilevel"/>
    <w:tmpl w:val="AE880F40"/>
    <w:lvl w:ilvl="0" w:tplc="B25C13FE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B60BA6"/>
    <w:multiLevelType w:val="multilevel"/>
    <w:tmpl w:val="301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2326BC"/>
    <w:multiLevelType w:val="multilevel"/>
    <w:tmpl w:val="6E1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4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C4"/>
    <w:rsid w:val="000666C0"/>
    <w:rsid w:val="000B6846"/>
    <w:rsid w:val="00184BC4"/>
    <w:rsid w:val="001E1C0B"/>
    <w:rsid w:val="00334FBF"/>
    <w:rsid w:val="003D6304"/>
    <w:rsid w:val="003E172C"/>
    <w:rsid w:val="00430642"/>
    <w:rsid w:val="00446A0F"/>
    <w:rsid w:val="00447DAB"/>
    <w:rsid w:val="004616BC"/>
    <w:rsid w:val="004F61EE"/>
    <w:rsid w:val="00514997"/>
    <w:rsid w:val="00521873"/>
    <w:rsid w:val="00580B97"/>
    <w:rsid w:val="005A0BA2"/>
    <w:rsid w:val="005D088F"/>
    <w:rsid w:val="00615BF6"/>
    <w:rsid w:val="006D1505"/>
    <w:rsid w:val="006F3C2C"/>
    <w:rsid w:val="007B0C1F"/>
    <w:rsid w:val="007D2807"/>
    <w:rsid w:val="007F09D2"/>
    <w:rsid w:val="00830C97"/>
    <w:rsid w:val="008442A7"/>
    <w:rsid w:val="00A04844"/>
    <w:rsid w:val="00A53E6F"/>
    <w:rsid w:val="00A66B2A"/>
    <w:rsid w:val="00A71BDA"/>
    <w:rsid w:val="00A9445F"/>
    <w:rsid w:val="00AD3B42"/>
    <w:rsid w:val="00C45D23"/>
    <w:rsid w:val="00DC6AF9"/>
    <w:rsid w:val="00ED1047"/>
    <w:rsid w:val="00F4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A9445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NoSpacing">
    <w:name w:val="No Spacing"/>
    <w:uiPriority w:val="1"/>
    <w:qFormat/>
    <w:rsid w:val="00A0484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A9445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NoSpacing">
    <w:name w:val="No Spacing"/>
    <w:uiPriority w:val="1"/>
    <w:qFormat/>
    <w:rsid w:val="00A048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2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propertycouncilawards.com.au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kdavidson@propertycouncil.com.au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E7F500-2192-40A6-B833-CC825337C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7BDF32C0</Template>
  <TotalTime>24</TotalTime>
  <Pages>4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Property Council Of Australia</Company>
  <LinksUpToDate>false</LinksUpToDate>
  <CharactersWithSpaces>2405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Clare Alexander</dc:creator>
  <cp:lastModifiedBy>Kaitlyn Davidson</cp:lastModifiedBy>
  <cp:revision>12</cp:revision>
  <cp:lastPrinted>2014-11-02T22:52:00Z</cp:lastPrinted>
  <dcterms:created xsi:type="dcterms:W3CDTF">2015-08-10T23:23:00Z</dcterms:created>
  <dcterms:modified xsi:type="dcterms:W3CDTF">2016-08-31T01:02:00Z</dcterms:modified>
</cp:coreProperties>
</file>