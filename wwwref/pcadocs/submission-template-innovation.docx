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72C" w:rsidRDefault="00E6261E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92B2616" wp14:editId="6760FE18">
            <wp:simplePos x="0" y="0"/>
            <wp:positionH relativeFrom="column">
              <wp:posOffset>5495290</wp:posOffset>
            </wp:positionH>
            <wp:positionV relativeFrom="paragraph">
              <wp:posOffset>59690</wp:posOffset>
            </wp:positionV>
            <wp:extent cx="1038225" cy="525145"/>
            <wp:effectExtent l="0" t="0" r="9525" b="8255"/>
            <wp:wrapTight wrapText="bothSides">
              <wp:wrapPolygon edited="0">
                <wp:start x="0" y="0"/>
                <wp:lineTo x="0" y="21156"/>
                <wp:lineTo x="21402" y="21156"/>
                <wp:lineTo x="21402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A4_blue_rgb[1]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261E" w:rsidRDefault="00E6261E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</w:p>
    <w:p w:rsidR="00E6261E" w:rsidRPr="000666C0" w:rsidRDefault="00E6261E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</w:rPr>
      </w:pPr>
      <w:bookmarkStart w:id="0" w:name="_GoBack"/>
      <w:bookmarkEnd w:id="0"/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2"/>
        <w:gridCol w:w="6213"/>
      </w:tblGrid>
      <w:tr w:rsidR="003E172C" w:rsidRPr="00EC2FDF" w:rsidTr="00940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EC2FDF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3E172C" w:rsidRPr="00EC2FDF" w:rsidTr="00EC2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C2FDF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6237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EC2FDF" w:rsidTr="00EC2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C2FDF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6237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EC2FDF" w:rsidTr="00EC2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C2FDF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6237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EC2FDF" w:rsidTr="00EC2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C2FDF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6237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EC2FDF" w:rsidTr="00EC2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C2FDF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6237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EC2FDF" w:rsidTr="00EC2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C2FDF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6237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EC2FDF" w:rsidTr="00EC2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C2FDF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6237" w:type="dxa"/>
          </w:tcPr>
          <w:p w:rsidR="003E172C" w:rsidRPr="00EC2FD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Pr="00EC2FDF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384"/>
        <w:gridCol w:w="8505"/>
      </w:tblGrid>
      <w:tr w:rsidR="00A53E6F" w:rsidRPr="00EC2FDF" w:rsidTr="00940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EC2FDF" w:rsidRDefault="00A53E6F" w:rsidP="00EC2FD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EC2FDF">
              <w:rPr>
                <w:rFonts w:ascii="Arial" w:hAnsi="Arial" w:cs="Arial"/>
                <w:b w:val="0"/>
                <w:sz w:val="22"/>
              </w:rPr>
              <w:t>PROJECT TEAM</w:t>
            </w:r>
            <w:r w:rsidR="00EC2FDF">
              <w:rPr>
                <w:rFonts w:ascii="Arial" w:hAnsi="Arial" w:cs="Arial"/>
                <w:b w:val="0"/>
                <w:sz w:val="22"/>
              </w:rPr>
              <w:t xml:space="preserve"> </w:t>
            </w:r>
          </w:p>
        </w:tc>
      </w:tr>
      <w:tr w:rsidR="00A53E6F" w:rsidRPr="00EC2FDF" w:rsidTr="00483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A53E6F" w:rsidRPr="00EC2FDF" w:rsidRDefault="0090597D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C2FDF">
              <w:rPr>
                <w:rFonts w:ascii="Arial" w:hAnsi="Arial" w:cs="Arial"/>
                <w:b w:val="0"/>
                <w:sz w:val="20"/>
                <w:szCs w:val="20"/>
              </w:rPr>
              <w:t>Team</w:t>
            </w:r>
          </w:p>
        </w:tc>
        <w:tc>
          <w:tcPr>
            <w:tcW w:w="8505" w:type="dxa"/>
          </w:tcPr>
          <w:p w:rsidR="00A53E6F" w:rsidRPr="00EC2FDF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C2F88" w:rsidRPr="005D088F" w:rsidRDefault="00FC2F88" w:rsidP="00FC2F88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FC2F88" w:rsidRPr="00EC2FDF" w:rsidTr="003C7742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FC2F88" w:rsidRPr="00EC2FDF" w:rsidRDefault="00FC2F88" w:rsidP="003C7742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EC2FDF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FC2F88" w:rsidRDefault="00FC2F88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FC2F88" w:rsidRPr="00EC2FDF" w:rsidRDefault="00FC2F88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483D23" w:rsidRPr="003E172C" w:rsidTr="00940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483D23" w:rsidRPr="003E172C" w:rsidRDefault="00483D23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483D23" w:rsidRPr="000666C0" w:rsidTr="00483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483D23" w:rsidRPr="008223D8" w:rsidRDefault="00483D23" w:rsidP="009405F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9405F7">
              <w:rPr>
                <w:rFonts w:ascii="Arial" w:hAnsi="Arial" w:cs="Arial"/>
                <w:b w:val="0"/>
                <w:sz w:val="20"/>
                <w:szCs w:val="20"/>
              </w:rPr>
              <w:t xml:space="preserve">5 May 2017. 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Should you be successful in winning this award, who will be receiving the award at the event?</w:t>
            </w:r>
          </w:p>
        </w:tc>
      </w:tr>
      <w:tr w:rsidR="00483D23" w:rsidRPr="000666C0" w:rsidTr="00483D23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483D23" w:rsidRPr="000666C0" w:rsidRDefault="00483D23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483D23" w:rsidRPr="000666C0" w:rsidRDefault="00483D23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D23" w:rsidRPr="000666C0" w:rsidTr="00483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483D23" w:rsidRPr="000666C0" w:rsidRDefault="00483D23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483D23" w:rsidRPr="000666C0" w:rsidRDefault="00483D23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D23" w:rsidRPr="000666C0" w:rsidTr="00483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483D23" w:rsidRDefault="00483D23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483D23" w:rsidRPr="000666C0" w:rsidRDefault="00483D23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D23" w:rsidRPr="000666C0" w:rsidTr="00483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483D23" w:rsidRDefault="00483D23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483D23" w:rsidRPr="000666C0" w:rsidRDefault="00483D23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D23" w:rsidRPr="000666C0" w:rsidTr="00483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483D23" w:rsidRDefault="00483D23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483D23" w:rsidRPr="003E172C" w:rsidRDefault="00483D23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P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EC2FDF" w:rsidRPr="008223D8" w:rsidTr="009405F7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EC2FDF" w:rsidRPr="008223D8" w:rsidRDefault="00EC2FDF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EC2FDF" w:rsidRPr="00AE2350" w:rsidRDefault="00EC2FDF" w:rsidP="00EC2FDF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EC2FDF" w:rsidRDefault="00EC2FDF" w:rsidP="00EC2FDF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EC2FDF" w:rsidRDefault="00EC2FDF" w:rsidP="00EC2FDF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EC2FDF" w:rsidRDefault="00EC2FDF" w:rsidP="00EC2FDF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EC2FDF" w:rsidRPr="00A71BDA" w:rsidRDefault="00EC2FDF" w:rsidP="00EC2FDF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EC2FDF" w:rsidRPr="008223D8" w:rsidTr="009405F7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EC2FDF" w:rsidRPr="008223D8" w:rsidRDefault="00EC2FDF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EC2FDF" w:rsidRPr="00AE2350" w:rsidRDefault="00EC2FDF" w:rsidP="00EC2FDF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C44286" w:rsidRDefault="00C44286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44286" w:rsidRDefault="00C44286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90597D" w:rsidRDefault="00A71BDA" w:rsidP="00C44286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</w:t>
      </w:r>
    </w:p>
    <w:p w:rsidR="0090597D" w:rsidRDefault="0090597D" w:rsidP="00C44286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90597D" w:rsidRDefault="0090597D" w:rsidP="00C44286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A71BDA" w:rsidRPr="00C44286" w:rsidRDefault="00A71BDA" w:rsidP="00C44286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ECT SYNOPSIS</w:t>
      </w: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EC2FDF" w:rsidTr="009405F7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EC2FDF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EC2FDF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483D23" w:rsidRDefault="00483D23" w:rsidP="00483D2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483D23" w:rsidRPr="0090597D" w:rsidRDefault="00483D23" w:rsidP="00483D2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90597D">
        <w:rPr>
          <w:rFonts w:ascii="Arial" w:hAnsi="Arial" w:cs="Arial"/>
          <w:b/>
          <w:sz w:val="20"/>
          <w:szCs w:val="20"/>
        </w:rPr>
        <w:t xml:space="preserve">ECONOMIC BENEFITS </w:t>
      </w:r>
      <w:r>
        <w:rPr>
          <w:rFonts w:ascii="Arial" w:hAnsi="Arial" w:cs="Arial"/>
          <w:b/>
          <w:sz w:val="20"/>
          <w:szCs w:val="20"/>
        </w:rPr>
        <w:br/>
      </w:r>
      <w:r w:rsidRPr="0090597D">
        <w:rPr>
          <w:rFonts w:ascii="Arial" w:hAnsi="Arial" w:cs="Arial"/>
          <w:b/>
          <w:sz w:val="20"/>
          <w:szCs w:val="20"/>
        </w:rPr>
        <w:t xml:space="preserve">Explain how the innovative project demonstrates the ability to produce financial outcomes that met or exceeded the project’s planned objectives. (Limit </w:t>
      </w:r>
      <w:r>
        <w:rPr>
          <w:rFonts w:ascii="Arial" w:hAnsi="Arial" w:cs="Arial"/>
          <w:b/>
          <w:sz w:val="20"/>
          <w:szCs w:val="20"/>
        </w:rPr>
        <w:t>800 words</w:t>
      </w:r>
      <w:r w:rsidRPr="0090597D">
        <w:rPr>
          <w:rFonts w:ascii="Arial" w:hAnsi="Arial" w:cs="Arial"/>
          <w:b/>
          <w:sz w:val="20"/>
          <w:szCs w:val="20"/>
        </w:rPr>
        <w:t>)</w:t>
      </w:r>
    </w:p>
    <w:p w:rsidR="00483D23" w:rsidRDefault="00483D23" w:rsidP="00483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83D23" w:rsidRDefault="00483D23" w:rsidP="00483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83D23" w:rsidRDefault="00483D23" w:rsidP="00483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83D23" w:rsidRDefault="00483D23" w:rsidP="00483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83D23" w:rsidRDefault="00483D23" w:rsidP="00483D2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90597D" w:rsidP="0090597D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 VISION AND INNOVATION </w:t>
      </w:r>
      <w:r w:rsidR="00EC2FDF">
        <w:rPr>
          <w:rFonts w:ascii="Arial" w:hAnsi="Arial" w:cs="Arial"/>
          <w:b/>
          <w:sz w:val="20"/>
          <w:szCs w:val="20"/>
        </w:rPr>
        <w:br/>
      </w:r>
      <w:r w:rsidRPr="0090597D">
        <w:rPr>
          <w:rFonts w:ascii="Arial" w:hAnsi="Arial" w:cs="Arial"/>
          <w:b/>
          <w:sz w:val="20"/>
          <w:szCs w:val="20"/>
        </w:rPr>
        <w:t>Describe the innovative element and why it is considered innovative. How and why was</w:t>
      </w:r>
      <w:r>
        <w:rPr>
          <w:rFonts w:ascii="Arial" w:hAnsi="Arial" w:cs="Arial"/>
          <w:b/>
          <w:sz w:val="20"/>
          <w:szCs w:val="20"/>
        </w:rPr>
        <w:t xml:space="preserve"> it implemented in the project/</w:t>
      </w:r>
      <w:r w:rsidRPr="0090597D">
        <w:rPr>
          <w:rFonts w:ascii="Arial" w:hAnsi="Arial" w:cs="Arial"/>
          <w:b/>
          <w:sz w:val="20"/>
          <w:szCs w:val="20"/>
        </w:rPr>
        <w:t xml:space="preserve">development? </w:t>
      </w:r>
      <w:r w:rsidR="001E1C0B"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EC2FDF">
        <w:rPr>
          <w:rFonts w:ascii="Arial" w:hAnsi="Arial" w:cs="Arial"/>
          <w:b/>
          <w:sz w:val="20"/>
          <w:szCs w:val="20"/>
        </w:rPr>
        <w:t>800 words</w:t>
      </w:r>
      <w:r w:rsidR="001E1C0B"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44286" w:rsidRDefault="00C44286" w:rsidP="0090597D">
      <w:pPr>
        <w:pStyle w:val="Default"/>
        <w:rPr>
          <w:rFonts w:eastAsia="Times New Roman"/>
          <w:b/>
          <w:color w:val="FFFFFF" w:themeColor="background1"/>
          <w:sz w:val="22"/>
          <w:lang w:eastAsia="en-AU"/>
        </w:rPr>
      </w:pPr>
    </w:p>
    <w:p w:rsidR="001E1C0B" w:rsidRPr="0090597D" w:rsidRDefault="0090597D" w:rsidP="0090597D">
      <w:pPr>
        <w:pStyle w:val="Default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 xml:space="preserve">USER SATISFACTION </w:t>
      </w:r>
      <w:r w:rsidR="00EC2FDF">
        <w:rPr>
          <w:b/>
          <w:bCs/>
          <w:sz w:val="20"/>
          <w:szCs w:val="20"/>
        </w:rPr>
        <w:br/>
      </w:r>
      <w:r w:rsidRPr="0090597D">
        <w:rPr>
          <w:b/>
          <w:bCs/>
          <w:sz w:val="20"/>
          <w:szCs w:val="20"/>
        </w:rPr>
        <w:t>Describe, using testimonials from a variety of stakeholders, the extent to which the development/project has a proven high satisfaction level of all users due to this innovative function.</w:t>
      </w:r>
      <w:proofErr w:type="gramEnd"/>
      <w:r w:rsidRPr="0090597D">
        <w:rPr>
          <w:b/>
          <w:bCs/>
          <w:sz w:val="20"/>
          <w:szCs w:val="20"/>
        </w:rPr>
        <w:t xml:space="preserve"> </w:t>
      </w:r>
      <w:r w:rsidR="001E1C0B">
        <w:rPr>
          <w:b/>
          <w:bCs/>
          <w:sz w:val="20"/>
          <w:szCs w:val="20"/>
        </w:rPr>
        <w:t xml:space="preserve">(Limit </w:t>
      </w:r>
      <w:r w:rsidR="00EC2FDF">
        <w:rPr>
          <w:b/>
          <w:sz w:val="20"/>
          <w:szCs w:val="20"/>
        </w:rPr>
        <w:t>800 words</w:t>
      </w:r>
      <w:r w:rsidR="001E1C0B">
        <w:rPr>
          <w:b/>
          <w:bCs/>
          <w:sz w:val="20"/>
          <w:szCs w:val="20"/>
        </w:rPr>
        <w:t xml:space="preserve">) </w:t>
      </w:r>
    </w:p>
    <w:p w:rsidR="002A2AA7" w:rsidRDefault="002A2AA7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90597D">
      <w:pPr>
        <w:pStyle w:val="NormalWeb"/>
        <w:spacing w:before="0" w:beforeAutospacing="0" w:after="0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C44286" w:rsidRDefault="00C44286" w:rsidP="0090597D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A71BDA" w:rsidRDefault="0090597D" w:rsidP="0090597D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INDUSTRY PERCEPTION </w:t>
      </w:r>
      <w:r w:rsidR="00EC2FDF">
        <w:rPr>
          <w:rFonts w:ascii="Arial" w:hAnsi="Arial" w:cs="Arial"/>
          <w:b/>
          <w:sz w:val="20"/>
          <w:szCs w:val="20"/>
        </w:rPr>
        <w:br/>
      </w:r>
      <w:r w:rsidRPr="0090597D">
        <w:rPr>
          <w:rFonts w:ascii="Arial" w:hAnsi="Arial" w:cs="Arial"/>
          <w:b/>
          <w:sz w:val="20"/>
          <w:szCs w:val="20"/>
        </w:rPr>
        <w:t>Describe, using testimonials from a variety of stakeholders, the extent to which the initiative is considered a success.</w:t>
      </w:r>
      <w:proofErr w:type="gramEnd"/>
      <w:r w:rsidRPr="0090597D">
        <w:rPr>
          <w:rFonts w:ascii="Arial" w:hAnsi="Arial" w:cs="Arial"/>
          <w:b/>
          <w:sz w:val="20"/>
          <w:szCs w:val="20"/>
        </w:rPr>
        <w:t xml:space="preserve"> 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(Limit </w:t>
      </w:r>
      <w:r w:rsidR="00EC2FDF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90597D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EC2FDF" w:rsidRDefault="00EC2FDF" w:rsidP="0090597D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Default="001E1C0B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90597D" w:rsidRDefault="0090597D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5D088F" w:rsidRPr="0090597D" w:rsidRDefault="0090597D" w:rsidP="0090597D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OUTCOMES ACHIEVED </w:t>
      </w:r>
      <w:r w:rsidR="00EC2FDF">
        <w:rPr>
          <w:rFonts w:ascii="Arial" w:hAnsi="Arial" w:cs="Arial"/>
          <w:b/>
          <w:sz w:val="20"/>
          <w:szCs w:val="20"/>
        </w:rPr>
        <w:br/>
      </w:r>
      <w:r w:rsidRPr="0090597D">
        <w:rPr>
          <w:rFonts w:ascii="Arial" w:hAnsi="Arial" w:cs="Arial"/>
          <w:b/>
          <w:sz w:val="20"/>
          <w:szCs w:val="20"/>
        </w:rPr>
        <w:t>Describe the outcomes achieved using this innovative element.</w:t>
      </w:r>
      <w:r>
        <w:rPr>
          <w:rFonts w:ascii="Arial" w:hAnsi="Arial" w:cs="Arial"/>
          <w:b/>
          <w:sz w:val="20"/>
          <w:szCs w:val="20"/>
        </w:rPr>
        <w:t xml:space="preserve"> (Limit </w:t>
      </w:r>
      <w:r w:rsidR="00EC2FDF">
        <w:rPr>
          <w:rFonts w:ascii="Arial" w:hAnsi="Arial" w:cs="Arial"/>
          <w:b/>
          <w:sz w:val="20"/>
          <w:szCs w:val="20"/>
        </w:rPr>
        <w:t>800 words</w:t>
      </w:r>
      <w:r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90597D" w:rsidRDefault="0090597D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EC2FDF" w:rsidRDefault="00EC2FDF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90597D" w:rsidRDefault="0090597D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90597D" w:rsidRDefault="0090597D" w:rsidP="0090597D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90597D" w:rsidRDefault="0090597D" w:rsidP="0090597D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FUTURE LEGACY</w:t>
      </w:r>
      <w:r w:rsidRPr="0090597D">
        <w:rPr>
          <w:rFonts w:ascii="Arial" w:hAnsi="Arial" w:cs="Arial"/>
          <w:b/>
          <w:sz w:val="20"/>
          <w:szCs w:val="20"/>
        </w:rPr>
        <w:t xml:space="preserve"> </w:t>
      </w:r>
      <w:r w:rsidR="00EC2FDF">
        <w:rPr>
          <w:rFonts w:ascii="Arial" w:hAnsi="Arial" w:cs="Arial"/>
          <w:b/>
          <w:sz w:val="20"/>
          <w:szCs w:val="20"/>
        </w:rPr>
        <w:br/>
      </w:r>
      <w:proofErr w:type="gramStart"/>
      <w:r w:rsidRPr="0090597D">
        <w:rPr>
          <w:rFonts w:ascii="Arial" w:hAnsi="Arial" w:cs="Arial"/>
          <w:b/>
          <w:sz w:val="20"/>
          <w:szCs w:val="20"/>
        </w:rPr>
        <w:t>Describe</w:t>
      </w:r>
      <w:proofErr w:type="gramEnd"/>
      <w:r w:rsidRPr="0090597D">
        <w:rPr>
          <w:rFonts w:ascii="Arial" w:hAnsi="Arial" w:cs="Arial"/>
          <w:b/>
          <w:sz w:val="20"/>
          <w:szCs w:val="20"/>
        </w:rPr>
        <w:t xml:space="preserve"> how this innovation is replicable and can provide a future benchmark for the property industry. (Limit </w:t>
      </w:r>
      <w:r w:rsidR="00EC2FDF">
        <w:rPr>
          <w:rFonts w:ascii="Arial" w:hAnsi="Arial" w:cs="Arial"/>
          <w:b/>
          <w:sz w:val="20"/>
          <w:szCs w:val="20"/>
        </w:rPr>
        <w:t>800 words</w:t>
      </w:r>
      <w:r w:rsidRPr="0090597D">
        <w:rPr>
          <w:rFonts w:ascii="Arial" w:hAnsi="Arial" w:cs="Arial"/>
          <w:b/>
          <w:sz w:val="20"/>
          <w:szCs w:val="20"/>
        </w:rPr>
        <w:t>)</w:t>
      </w:r>
    </w:p>
    <w:p w:rsidR="0090597D" w:rsidRDefault="0090597D" w:rsidP="0090597D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90597D" w:rsidRDefault="0090597D" w:rsidP="0090597D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</w:p>
    <w:p w:rsidR="00EC2FDF" w:rsidRDefault="00EC2FDF" w:rsidP="0090597D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</w:p>
    <w:p w:rsidR="00EC2FDF" w:rsidRPr="0090597D" w:rsidRDefault="00EC2FDF" w:rsidP="0090597D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</w:p>
    <w:p w:rsidR="00EC2FDF" w:rsidRPr="008223D8" w:rsidRDefault="00EC2FDF" w:rsidP="00EC2FDF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EC2FDF" w:rsidRDefault="00EC2FDF" w:rsidP="00EC2FDF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5A0BA2" w:rsidRDefault="009405F7" w:rsidP="00EC2FDF">
      <w:pPr>
        <w:pStyle w:val="no-ereg-styling"/>
        <w:spacing w:beforeLines="60" w:before="144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10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1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5A0BA2" w:rsidSect="00A71BDA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3C5" w:rsidRDefault="002673C5" w:rsidP="00184BC4">
      <w:pPr>
        <w:spacing w:after="0" w:line="240" w:lineRule="auto"/>
      </w:pPr>
      <w:r>
        <w:separator/>
      </w:r>
    </w:p>
  </w:endnote>
  <w:end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6261E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6261E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6261E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6261E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3C5" w:rsidRDefault="002673C5" w:rsidP="00184BC4">
      <w:pPr>
        <w:spacing w:after="0" w:line="240" w:lineRule="auto"/>
      </w:pPr>
      <w:r>
        <w:separator/>
      </w:r>
    </w:p>
  </w:footnote>
  <w:foot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9405F7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72576" behindDoc="1" locked="0" layoutInCell="1" allowOverlap="1" wp14:anchorId="3523ECFB" wp14:editId="3E47302D">
          <wp:simplePos x="0" y="0"/>
          <wp:positionH relativeFrom="column">
            <wp:posOffset>-793750</wp:posOffset>
          </wp:positionH>
          <wp:positionV relativeFrom="paragraph">
            <wp:posOffset>-405765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9405F7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3F3E828" wp14:editId="2F1E1AFA">
              <wp:simplePos x="0" y="0"/>
              <wp:positionH relativeFrom="column">
                <wp:posOffset>2085340</wp:posOffset>
              </wp:positionH>
              <wp:positionV relativeFrom="paragraph">
                <wp:posOffset>565785</wp:posOffset>
              </wp:positionV>
              <wp:extent cx="4572000" cy="476250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73C5" w:rsidRPr="009405F7" w:rsidRDefault="00E6261E" w:rsidP="00E6261E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KONE </w:t>
                          </w:r>
                          <w:r w:rsidR="002673C5" w:rsidRPr="009405F7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</w:t>
                          </w:r>
                          <w:r w:rsidR="0090597D" w:rsidRPr="009405F7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Innovation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4.2pt;margin-top:44.55pt;width:5in;height:3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" filled="f" stroked="f">
              <v:textbox>
                <w:txbxContent>
                  <w:p w:rsidR="002673C5" w:rsidRPr="009405F7" w:rsidRDefault="00E6261E" w:rsidP="00E6261E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KONE </w:t>
                    </w:r>
                    <w:r w:rsidR="002673C5" w:rsidRPr="009405F7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</w:t>
                    </w:r>
                    <w:r w:rsidR="0090597D" w:rsidRPr="009405F7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Innovation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70528" behindDoc="1" locked="0" layoutInCell="1" allowOverlap="1" wp14:anchorId="75CE0F08" wp14:editId="7D239998">
          <wp:simplePos x="0" y="0"/>
          <wp:positionH relativeFrom="column">
            <wp:posOffset>-793750</wp:posOffset>
          </wp:positionH>
          <wp:positionV relativeFrom="paragraph">
            <wp:posOffset>-377190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4" name="Picture 4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2FDF">
      <w:rPr>
        <w:noProof/>
        <w:lang w:eastAsia="en-AU"/>
      </w:rPr>
      <w:drawing>
        <wp:anchor distT="0" distB="0" distL="114300" distR="114300" simplePos="0" relativeHeight="251666432" behindDoc="1" locked="0" layoutInCell="1" allowOverlap="1" wp14:anchorId="59C84771" wp14:editId="73699131">
          <wp:simplePos x="0" y="0"/>
          <wp:positionH relativeFrom="column">
            <wp:posOffset>5209540</wp:posOffset>
          </wp:positionH>
          <wp:positionV relativeFrom="paragraph">
            <wp:posOffset>280035</wp:posOffset>
          </wp:positionV>
          <wp:extent cx="941070" cy="476250"/>
          <wp:effectExtent l="0" t="0" r="0" b="0"/>
          <wp:wrapTight wrapText="bothSides">
            <wp:wrapPolygon edited="0">
              <wp:start x="0" y="0"/>
              <wp:lineTo x="0" y="20736"/>
              <wp:lineTo x="20988" y="20736"/>
              <wp:lineTo x="20988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A4_blue_rgb[1]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DA4F75"/>
    <w:multiLevelType w:val="hybridMultilevel"/>
    <w:tmpl w:val="12CEC87E"/>
    <w:lvl w:ilvl="0" w:tplc="5A6C7D02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D64403"/>
    <w:multiLevelType w:val="hybridMultilevel"/>
    <w:tmpl w:val="ADF408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5075BD"/>
    <w:multiLevelType w:val="hybridMultilevel"/>
    <w:tmpl w:val="3ED25286"/>
    <w:lvl w:ilvl="0" w:tplc="5A6C7D02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6846"/>
    <w:rsid w:val="00184BC4"/>
    <w:rsid w:val="001E1C0B"/>
    <w:rsid w:val="002673C5"/>
    <w:rsid w:val="002A2AA7"/>
    <w:rsid w:val="00321E5F"/>
    <w:rsid w:val="003D6304"/>
    <w:rsid w:val="003E172C"/>
    <w:rsid w:val="00447DAB"/>
    <w:rsid w:val="004616BC"/>
    <w:rsid w:val="00483D23"/>
    <w:rsid w:val="004F61EE"/>
    <w:rsid w:val="00521873"/>
    <w:rsid w:val="005A0BA2"/>
    <w:rsid w:val="005D088F"/>
    <w:rsid w:val="00615BF6"/>
    <w:rsid w:val="00727874"/>
    <w:rsid w:val="007B0C1F"/>
    <w:rsid w:val="007D2807"/>
    <w:rsid w:val="007F09D2"/>
    <w:rsid w:val="008442A7"/>
    <w:rsid w:val="0090597D"/>
    <w:rsid w:val="009325A3"/>
    <w:rsid w:val="009405F7"/>
    <w:rsid w:val="00A53E6F"/>
    <w:rsid w:val="00A66B2A"/>
    <w:rsid w:val="00A71BDA"/>
    <w:rsid w:val="00AB35CC"/>
    <w:rsid w:val="00AC0C51"/>
    <w:rsid w:val="00B04064"/>
    <w:rsid w:val="00B50AED"/>
    <w:rsid w:val="00C44286"/>
    <w:rsid w:val="00D8048F"/>
    <w:rsid w:val="00E6261E"/>
    <w:rsid w:val="00EC2FDF"/>
    <w:rsid w:val="00ED1047"/>
    <w:rsid w:val="00FC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EC2FD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EC2FD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propertycouncilawards.com.au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kdavidson@propertycouncil.com.a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18E0E-3BDC-4C58-9A71-E28774BAB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66848493</Template>
  <TotalTime>10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8</cp:revision>
  <cp:lastPrinted>2014-11-02T22:52:00Z</cp:lastPrinted>
  <dcterms:created xsi:type="dcterms:W3CDTF">2015-08-10T23:54:00Z</dcterms:created>
  <dcterms:modified xsi:type="dcterms:W3CDTF">2016-08-31T01:06:00Z</dcterms:modified>
</cp:coreProperties>
</file>